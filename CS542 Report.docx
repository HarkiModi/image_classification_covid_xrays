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F974F" w14:textId="1C4ACAC9" w:rsidR="00563497" w:rsidRPr="00563497" w:rsidRDefault="00563497" w:rsidP="00563497">
      <w:pPr>
        <w:pStyle w:val="Title"/>
        <w:rPr>
          <w:iCs/>
          <w:color w:val="4472C4" w:themeColor="accent1"/>
        </w:rPr>
      </w:pPr>
      <w:r>
        <w:rPr>
          <w:rStyle w:val="Emphasis"/>
        </w:rPr>
        <w:t>CS 542 Class Challenge</w:t>
      </w:r>
    </w:p>
    <w:p w14:paraId="4EB792A3" w14:textId="402BABEA" w:rsidR="002E626B" w:rsidRPr="000040C5" w:rsidRDefault="00F0677C" w:rsidP="00224640">
      <w:pPr>
        <w:pStyle w:val="Title"/>
      </w:pPr>
      <w:sdt>
        <w:sdtPr>
          <w:id w:val="-816103212"/>
          <w:placeholder>
            <w:docPart w:val="277D6FD116794C0EA4BCFD0821B217CB"/>
          </w:placeholder>
          <w:temporary/>
          <w:showingPlcHdr/>
          <w15:appearance w15:val="hidden"/>
        </w:sdtPr>
        <w:sdtEndPr/>
        <w:sdtContent>
          <w:r w:rsidR="00224640" w:rsidRPr="000040C5">
            <w:t>Report</w:t>
          </w:r>
        </w:sdtContent>
      </w:sdt>
    </w:p>
    <w:p w14:paraId="73814477" w14:textId="3B08E955" w:rsidR="00C31B26" w:rsidRPr="000040C5" w:rsidRDefault="00563497" w:rsidP="00224640">
      <w:pPr>
        <w:pStyle w:val="Subtitle"/>
      </w:pPr>
      <w:r>
        <w:t>Image Classification of COVID-19 X-rays</w:t>
      </w:r>
    </w:p>
    <w:p w14:paraId="412C6D7C" w14:textId="77777777" w:rsidR="00C31B26" w:rsidRPr="000040C5" w:rsidRDefault="00F0677C" w:rsidP="00224640">
      <w:pPr>
        <w:pStyle w:val="CoverHead1"/>
      </w:pPr>
      <w:sdt>
        <w:sdtPr>
          <w:id w:val="-30888360"/>
          <w:placeholder>
            <w:docPart w:val="F65833B0926F4BCB94B4EAB1C94FE2C9"/>
          </w:placeholder>
          <w:temporary/>
          <w:showingPlcHdr/>
          <w15:appearance w15:val="hidden"/>
        </w:sdtPr>
        <w:sdtEndPr/>
        <w:sdtContent>
          <w:r w:rsidR="00224640" w:rsidRPr="000040C5">
            <w:t>Student:</w:t>
          </w:r>
        </w:sdtContent>
      </w:sdt>
    </w:p>
    <w:p w14:paraId="60710962" w14:textId="33DD345F" w:rsidR="00C31B26" w:rsidRPr="000040C5" w:rsidRDefault="00563497" w:rsidP="00224640">
      <w:pPr>
        <w:pStyle w:val="CoverHead2"/>
      </w:pPr>
      <w:r>
        <w:t>Harkirat Kaur Modi</w:t>
      </w:r>
    </w:p>
    <w:p w14:paraId="6B81DE8C" w14:textId="77777777" w:rsidR="00224640" w:rsidRPr="000040C5" w:rsidRDefault="00F0677C" w:rsidP="00224640">
      <w:pPr>
        <w:pStyle w:val="CoverHead1"/>
      </w:pPr>
      <w:sdt>
        <w:sdtPr>
          <w:id w:val="-978144679"/>
          <w:placeholder>
            <w:docPart w:val="A400A86ABC37456EA17BDAA6C051D94C"/>
          </w:placeholder>
          <w:temporary/>
          <w:showingPlcHdr/>
          <w15:appearance w15:val="hidden"/>
        </w:sdtPr>
        <w:sdtEndPr/>
        <w:sdtContent>
          <w:r w:rsidR="00224640" w:rsidRPr="000040C5">
            <w:t>Teacher:</w:t>
          </w:r>
        </w:sdtContent>
      </w:sdt>
    </w:p>
    <w:p w14:paraId="70439AEA" w14:textId="3FA35E3B" w:rsidR="00EB6826" w:rsidRPr="000040C5" w:rsidRDefault="00563497" w:rsidP="006C67DE">
      <w:pPr>
        <w:pStyle w:val="CoverHead2"/>
      </w:pPr>
      <w:r>
        <w:t xml:space="preserve">Sarah Adel </w:t>
      </w:r>
      <w:proofErr w:type="spellStart"/>
      <w:r>
        <w:t>Bargal</w:t>
      </w:r>
      <w:proofErr w:type="spellEnd"/>
    </w:p>
    <w:p w14:paraId="6C9AFF29" w14:textId="77777777" w:rsidR="00224640" w:rsidRPr="000040C5" w:rsidRDefault="00F0677C" w:rsidP="00224640">
      <w:pPr>
        <w:pStyle w:val="CoverHead1"/>
      </w:pPr>
      <w:sdt>
        <w:sdtPr>
          <w:id w:val="-1976748250"/>
          <w:placeholder>
            <w:docPart w:val="87948919DA4446CA81FEABEABA397BD3"/>
          </w:placeholder>
          <w:temporary/>
          <w:showingPlcHdr/>
          <w15:appearance w15:val="hidden"/>
        </w:sdtPr>
        <w:sdtEndPr/>
        <w:sdtContent>
          <w:r w:rsidR="00224640" w:rsidRPr="000040C5">
            <w:t>Course:</w:t>
          </w:r>
        </w:sdtContent>
      </w:sdt>
    </w:p>
    <w:p w14:paraId="113BC75A" w14:textId="4833A473" w:rsidR="00EB6826" w:rsidRPr="000040C5" w:rsidRDefault="00F0677C" w:rsidP="00224640">
      <w:pPr>
        <w:pStyle w:val="CoverHead2"/>
      </w:pPr>
      <w:sdt>
        <w:sdtPr>
          <w:alias w:val="Title"/>
          <w:tag w:val=""/>
          <w:id w:val="-1762127408"/>
          <w:placeholder>
            <w:docPart w:val="FAAA9D1DB7374B258157BA89A2C9C5F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63497">
            <w:t>CS 542 – Machine Learning</w:t>
          </w:r>
        </w:sdtContent>
      </w:sdt>
    </w:p>
    <w:p w14:paraId="3D5B7A1F" w14:textId="77777777" w:rsidR="00EB6826" w:rsidRPr="000040C5" w:rsidRDefault="00EB6826" w:rsidP="008606AB">
      <w:r w:rsidRPr="000040C5">
        <w:br w:type="page"/>
      </w:r>
    </w:p>
    <w:sdt>
      <w:sdtPr>
        <w:id w:val="1326325402"/>
        <w:docPartObj>
          <w:docPartGallery w:val="Table of Contents"/>
          <w:docPartUnique/>
        </w:docPartObj>
      </w:sdtPr>
      <w:sdtEndPr>
        <w:rPr>
          <w:rFonts w:asciiTheme="minorHAnsi" w:eastAsiaTheme="minorHAnsi" w:hAnsiTheme="minorHAnsi" w:cstheme="minorBidi"/>
          <w:b/>
          <w:bCs/>
          <w:noProof/>
          <w:color w:val="808080" w:themeColor="background1" w:themeShade="80"/>
          <w:sz w:val="26"/>
          <w:szCs w:val="26"/>
        </w:rPr>
      </w:sdtEndPr>
      <w:sdtContent>
        <w:p w14:paraId="552FD995" w14:textId="26946F87" w:rsidR="00563497" w:rsidRDefault="00563497">
          <w:pPr>
            <w:pStyle w:val="TOCHeading"/>
          </w:pPr>
          <w:r>
            <w:t>Contents</w:t>
          </w:r>
        </w:p>
        <w:p w14:paraId="1124DA4F" w14:textId="0A44AEF6" w:rsidR="00F0677C" w:rsidRDefault="00563497">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38670296" w:history="1">
            <w:r w:rsidR="00F0677C" w:rsidRPr="00126564">
              <w:rPr>
                <w:rStyle w:val="Hyperlink"/>
                <w:noProof/>
              </w:rPr>
              <w:t>Introduction</w:t>
            </w:r>
            <w:r w:rsidR="00F0677C">
              <w:rPr>
                <w:noProof/>
                <w:webHidden/>
              </w:rPr>
              <w:tab/>
            </w:r>
            <w:r w:rsidR="00F0677C">
              <w:rPr>
                <w:noProof/>
                <w:webHidden/>
              </w:rPr>
              <w:fldChar w:fldCharType="begin"/>
            </w:r>
            <w:r w:rsidR="00F0677C">
              <w:rPr>
                <w:noProof/>
                <w:webHidden/>
              </w:rPr>
              <w:instrText xml:space="preserve"> PAGEREF _Toc38670296 \h </w:instrText>
            </w:r>
            <w:r w:rsidR="00F0677C">
              <w:rPr>
                <w:noProof/>
                <w:webHidden/>
              </w:rPr>
            </w:r>
            <w:r w:rsidR="00F0677C">
              <w:rPr>
                <w:noProof/>
                <w:webHidden/>
              </w:rPr>
              <w:fldChar w:fldCharType="separate"/>
            </w:r>
            <w:r w:rsidR="00F0677C">
              <w:rPr>
                <w:noProof/>
                <w:webHidden/>
              </w:rPr>
              <w:t>3</w:t>
            </w:r>
            <w:r w:rsidR="00F0677C">
              <w:rPr>
                <w:noProof/>
                <w:webHidden/>
              </w:rPr>
              <w:fldChar w:fldCharType="end"/>
            </w:r>
          </w:hyperlink>
        </w:p>
        <w:p w14:paraId="4DD7CFE1" w14:textId="30CB781C" w:rsidR="00F0677C" w:rsidRDefault="00F0677C">
          <w:pPr>
            <w:pStyle w:val="TOC1"/>
            <w:tabs>
              <w:tab w:val="right" w:leader="dot" w:pos="9394"/>
            </w:tabs>
            <w:rPr>
              <w:rFonts w:eastAsiaTheme="minorEastAsia"/>
              <w:noProof/>
              <w:color w:val="auto"/>
              <w:sz w:val="22"/>
              <w:szCs w:val="22"/>
            </w:rPr>
          </w:pPr>
          <w:hyperlink w:anchor="_Toc38670297" w:history="1">
            <w:r w:rsidRPr="00126564">
              <w:rPr>
                <w:rStyle w:val="Hyperlink"/>
                <w:noProof/>
              </w:rPr>
              <w:t>Task 1</w:t>
            </w:r>
            <w:r w:rsidRPr="00126564">
              <w:rPr>
                <w:rStyle w:val="Hyperlink"/>
                <w:iCs/>
                <w:noProof/>
              </w:rPr>
              <w:t xml:space="preserve"> Binary Classification</w:t>
            </w:r>
            <w:r>
              <w:rPr>
                <w:noProof/>
                <w:webHidden/>
              </w:rPr>
              <w:tab/>
            </w:r>
            <w:r>
              <w:rPr>
                <w:noProof/>
                <w:webHidden/>
              </w:rPr>
              <w:fldChar w:fldCharType="begin"/>
            </w:r>
            <w:r>
              <w:rPr>
                <w:noProof/>
                <w:webHidden/>
              </w:rPr>
              <w:instrText xml:space="preserve"> PAGEREF _Toc38670297 \h </w:instrText>
            </w:r>
            <w:r>
              <w:rPr>
                <w:noProof/>
                <w:webHidden/>
              </w:rPr>
            </w:r>
            <w:r>
              <w:rPr>
                <w:noProof/>
                <w:webHidden/>
              </w:rPr>
              <w:fldChar w:fldCharType="separate"/>
            </w:r>
            <w:r>
              <w:rPr>
                <w:noProof/>
                <w:webHidden/>
              </w:rPr>
              <w:t>3</w:t>
            </w:r>
            <w:r>
              <w:rPr>
                <w:noProof/>
                <w:webHidden/>
              </w:rPr>
              <w:fldChar w:fldCharType="end"/>
            </w:r>
          </w:hyperlink>
        </w:p>
        <w:p w14:paraId="6B4EDA01" w14:textId="10234582" w:rsidR="00F0677C" w:rsidRDefault="00F0677C">
          <w:pPr>
            <w:pStyle w:val="TOC2"/>
            <w:tabs>
              <w:tab w:val="right" w:leader="dot" w:pos="9394"/>
            </w:tabs>
            <w:rPr>
              <w:rFonts w:eastAsiaTheme="minorEastAsia"/>
              <w:noProof/>
              <w:color w:val="auto"/>
              <w:sz w:val="22"/>
              <w:szCs w:val="22"/>
            </w:rPr>
          </w:pPr>
          <w:hyperlink w:anchor="_Toc38670298" w:history="1">
            <w:r w:rsidRPr="00126564">
              <w:rPr>
                <w:rStyle w:val="Hyperlink"/>
                <w:noProof/>
              </w:rPr>
              <w:t>Deep Neural Network Architecture Used</w:t>
            </w:r>
            <w:r>
              <w:rPr>
                <w:noProof/>
                <w:webHidden/>
              </w:rPr>
              <w:tab/>
            </w:r>
            <w:r>
              <w:rPr>
                <w:noProof/>
                <w:webHidden/>
              </w:rPr>
              <w:fldChar w:fldCharType="begin"/>
            </w:r>
            <w:r>
              <w:rPr>
                <w:noProof/>
                <w:webHidden/>
              </w:rPr>
              <w:instrText xml:space="preserve"> PAGEREF _Toc38670298 \h </w:instrText>
            </w:r>
            <w:r>
              <w:rPr>
                <w:noProof/>
                <w:webHidden/>
              </w:rPr>
            </w:r>
            <w:r>
              <w:rPr>
                <w:noProof/>
                <w:webHidden/>
              </w:rPr>
              <w:fldChar w:fldCharType="separate"/>
            </w:r>
            <w:r>
              <w:rPr>
                <w:noProof/>
                <w:webHidden/>
              </w:rPr>
              <w:t>3</w:t>
            </w:r>
            <w:r>
              <w:rPr>
                <w:noProof/>
                <w:webHidden/>
              </w:rPr>
              <w:fldChar w:fldCharType="end"/>
            </w:r>
          </w:hyperlink>
        </w:p>
        <w:p w14:paraId="4B0E4E73" w14:textId="16E19154" w:rsidR="00F0677C" w:rsidRDefault="00F0677C">
          <w:pPr>
            <w:pStyle w:val="TOC2"/>
            <w:tabs>
              <w:tab w:val="right" w:leader="dot" w:pos="9394"/>
            </w:tabs>
            <w:rPr>
              <w:rFonts w:eastAsiaTheme="minorEastAsia"/>
              <w:noProof/>
              <w:color w:val="auto"/>
              <w:sz w:val="22"/>
              <w:szCs w:val="22"/>
            </w:rPr>
          </w:pPr>
          <w:hyperlink w:anchor="_Toc38670299" w:history="1">
            <w:r w:rsidRPr="00126564">
              <w:rPr>
                <w:rStyle w:val="Hyperlink"/>
                <w:noProof/>
              </w:rPr>
              <w:t>Optimizer, Loss Function, Parameters and Regularization</w:t>
            </w:r>
            <w:r>
              <w:rPr>
                <w:noProof/>
                <w:webHidden/>
              </w:rPr>
              <w:tab/>
            </w:r>
            <w:r>
              <w:rPr>
                <w:noProof/>
                <w:webHidden/>
              </w:rPr>
              <w:fldChar w:fldCharType="begin"/>
            </w:r>
            <w:r>
              <w:rPr>
                <w:noProof/>
                <w:webHidden/>
              </w:rPr>
              <w:instrText xml:space="preserve"> PAGEREF _Toc38670299 \h </w:instrText>
            </w:r>
            <w:r>
              <w:rPr>
                <w:noProof/>
                <w:webHidden/>
              </w:rPr>
            </w:r>
            <w:r>
              <w:rPr>
                <w:noProof/>
                <w:webHidden/>
              </w:rPr>
              <w:fldChar w:fldCharType="separate"/>
            </w:r>
            <w:r>
              <w:rPr>
                <w:noProof/>
                <w:webHidden/>
              </w:rPr>
              <w:t>4</w:t>
            </w:r>
            <w:r>
              <w:rPr>
                <w:noProof/>
                <w:webHidden/>
              </w:rPr>
              <w:fldChar w:fldCharType="end"/>
            </w:r>
          </w:hyperlink>
        </w:p>
        <w:p w14:paraId="7EE475CE" w14:textId="3779E541" w:rsidR="00F0677C" w:rsidRDefault="00F0677C">
          <w:pPr>
            <w:pStyle w:val="TOC2"/>
            <w:tabs>
              <w:tab w:val="right" w:leader="dot" w:pos="9394"/>
            </w:tabs>
            <w:rPr>
              <w:rFonts w:eastAsiaTheme="minorEastAsia"/>
              <w:noProof/>
              <w:color w:val="auto"/>
              <w:sz w:val="22"/>
              <w:szCs w:val="22"/>
            </w:rPr>
          </w:pPr>
          <w:hyperlink w:anchor="_Toc38670300" w:history="1">
            <w:r w:rsidRPr="00126564">
              <w:rPr>
                <w:rStyle w:val="Hyperlink"/>
                <w:noProof/>
              </w:rPr>
              <w:t>Accuracy and Loss</w:t>
            </w:r>
            <w:r>
              <w:rPr>
                <w:noProof/>
                <w:webHidden/>
              </w:rPr>
              <w:tab/>
            </w:r>
            <w:r>
              <w:rPr>
                <w:noProof/>
                <w:webHidden/>
              </w:rPr>
              <w:fldChar w:fldCharType="begin"/>
            </w:r>
            <w:r>
              <w:rPr>
                <w:noProof/>
                <w:webHidden/>
              </w:rPr>
              <w:instrText xml:space="preserve"> PAGEREF _Toc38670300 \h </w:instrText>
            </w:r>
            <w:r>
              <w:rPr>
                <w:noProof/>
                <w:webHidden/>
              </w:rPr>
            </w:r>
            <w:r>
              <w:rPr>
                <w:noProof/>
                <w:webHidden/>
              </w:rPr>
              <w:fldChar w:fldCharType="separate"/>
            </w:r>
            <w:r>
              <w:rPr>
                <w:noProof/>
                <w:webHidden/>
              </w:rPr>
              <w:t>4</w:t>
            </w:r>
            <w:r>
              <w:rPr>
                <w:noProof/>
                <w:webHidden/>
              </w:rPr>
              <w:fldChar w:fldCharType="end"/>
            </w:r>
          </w:hyperlink>
        </w:p>
        <w:p w14:paraId="1D884C7C" w14:textId="079D4780" w:rsidR="00F0677C" w:rsidRDefault="00F0677C">
          <w:pPr>
            <w:pStyle w:val="TOC2"/>
            <w:tabs>
              <w:tab w:val="right" w:leader="dot" w:pos="9394"/>
            </w:tabs>
            <w:rPr>
              <w:rFonts w:eastAsiaTheme="minorEastAsia"/>
              <w:noProof/>
              <w:color w:val="auto"/>
              <w:sz w:val="22"/>
              <w:szCs w:val="22"/>
            </w:rPr>
          </w:pPr>
          <w:hyperlink w:anchor="_Toc38670301" w:history="1">
            <w:r w:rsidRPr="00126564">
              <w:rPr>
                <w:rStyle w:val="Hyperlink"/>
                <w:noProof/>
              </w:rPr>
              <w:t>t-SNE Visualizations</w:t>
            </w:r>
            <w:r>
              <w:rPr>
                <w:noProof/>
                <w:webHidden/>
              </w:rPr>
              <w:tab/>
            </w:r>
            <w:r>
              <w:rPr>
                <w:noProof/>
                <w:webHidden/>
              </w:rPr>
              <w:fldChar w:fldCharType="begin"/>
            </w:r>
            <w:r>
              <w:rPr>
                <w:noProof/>
                <w:webHidden/>
              </w:rPr>
              <w:instrText xml:space="preserve"> PAGEREF _Toc38670301 \h </w:instrText>
            </w:r>
            <w:r>
              <w:rPr>
                <w:noProof/>
                <w:webHidden/>
              </w:rPr>
            </w:r>
            <w:r>
              <w:rPr>
                <w:noProof/>
                <w:webHidden/>
              </w:rPr>
              <w:fldChar w:fldCharType="separate"/>
            </w:r>
            <w:r>
              <w:rPr>
                <w:noProof/>
                <w:webHidden/>
              </w:rPr>
              <w:t>4</w:t>
            </w:r>
            <w:r>
              <w:rPr>
                <w:noProof/>
                <w:webHidden/>
              </w:rPr>
              <w:fldChar w:fldCharType="end"/>
            </w:r>
          </w:hyperlink>
        </w:p>
        <w:p w14:paraId="10EAF336" w14:textId="15E55564" w:rsidR="00F0677C" w:rsidRDefault="00F0677C">
          <w:pPr>
            <w:pStyle w:val="TOC1"/>
            <w:tabs>
              <w:tab w:val="right" w:leader="dot" w:pos="9394"/>
            </w:tabs>
            <w:rPr>
              <w:rFonts w:eastAsiaTheme="minorEastAsia"/>
              <w:noProof/>
              <w:color w:val="auto"/>
              <w:sz w:val="22"/>
              <w:szCs w:val="22"/>
            </w:rPr>
          </w:pPr>
          <w:hyperlink w:anchor="_Toc38670302" w:history="1">
            <w:r w:rsidRPr="00126564">
              <w:rPr>
                <w:rStyle w:val="Hyperlink"/>
                <w:noProof/>
              </w:rPr>
              <w:t>Task 2</w:t>
            </w:r>
            <w:r w:rsidRPr="00126564">
              <w:rPr>
                <w:rStyle w:val="Hyperlink"/>
                <w:iCs/>
                <w:noProof/>
              </w:rPr>
              <w:t xml:space="preserve"> Multi-Class Classification</w:t>
            </w:r>
            <w:r>
              <w:rPr>
                <w:noProof/>
                <w:webHidden/>
              </w:rPr>
              <w:tab/>
            </w:r>
            <w:r>
              <w:rPr>
                <w:noProof/>
                <w:webHidden/>
              </w:rPr>
              <w:fldChar w:fldCharType="begin"/>
            </w:r>
            <w:r>
              <w:rPr>
                <w:noProof/>
                <w:webHidden/>
              </w:rPr>
              <w:instrText xml:space="preserve"> PAGEREF _Toc38670302 \h </w:instrText>
            </w:r>
            <w:r>
              <w:rPr>
                <w:noProof/>
                <w:webHidden/>
              </w:rPr>
            </w:r>
            <w:r>
              <w:rPr>
                <w:noProof/>
                <w:webHidden/>
              </w:rPr>
              <w:fldChar w:fldCharType="separate"/>
            </w:r>
            <w:r>
              <w:rPr>
                <w:noProof/>
                <w:webHidden/>
              </w:rPr>
              <w:t>5</w:t>
            </w:r>
            <w:r>
              <w:rPr>
                <w:noProof/>
                <w:webHidden/>
              </w:rPr>
              <w:fldChar w:fldCharType="end"/>
            </w:r>
          </w:hyperlink>
        </w:p>
        <w:p w14:paraId="20812102" w14:textId="7EE79A02" w:rsidR="00F0677C" w:rsidRDefault="00F0677C">
          <w:pPr>
            <w:pStyle w:val="TOC2"/>
            <w:tabs>
              <w:tab w:val="right" w:leader="dot" w:pos="9394"/>
            </w:tabs>
            <w:rPr>
              <w:rFonts w:eastAsiaTheme="minorEastAsia"/>
              <w:noProof/>
              <w:color w:val="auto"/>
              <w:sz w:val="22"/>
              <w:szCs w:val="22"/>
            </w:rPr>
          </w:pPr>
          <w:hyperlink w:anchor="_Toc38670303" w:history="1">
            <w:r w:rsidRPr="00126564">
              <w:rPr>
                <w:rStyle w:val="Hyperlink"/>
                <w:noProof/>
              </w:rPr>
              <w:t>Deep Neural Network Architecture Used</w:t>
            </w:r>
            <w:r>
              <w:rPr>
                <w:noProof/>
                <w:webHidden/>
              </w:rPr>
              <w:tab/>
            </w:r>
            <w:r>
              <w:rPr>
                <w:noProof/>
                <w:webHidden/>
              </w:rPr>
              <w:fldChar w:fldCharType="begin"/>
            </w:r>
            <w:r>
              <w:rPr>
                <w:noProof/>
                <w:webHidden/>
              </w:rPr>
              <w:instrText xml:space="preserve"> PAGEREF _Toc38670303 \h </w:instrText>
            </w:r>
            <w:r>
              <w:rPr>
                <w:noProof/>
                <w:webHidden/>
              </w:rPr>
            </w:r>
            <w:r>
              <w:rPr>
                <w:noProof/>
                <w:webHidden/>
              </w:rPr>
              <w:fldChar w:fldCharType="separate"/>
            </w:r>
            <w:r>
              <w:rPr>
                <w:noProof/>
                <w:webHidden/>
              </w:rPr>
              <w:t>5</w:t>
            </w:r>
            <w:r>
              <w:rPr>
                <w:noProof/>
                <w:webHidden/>
              </w:rPr>
              <w:fldChar w:fldCharType="end"/>
            </w:r>
          </w:hyperlink>
        </w:p>
        <w:p w14:paraId="14DBFAA8" w14:textId="7AC7D0AA" w:rsidR="00F0677C" w:rsidRDefault="00F0677C">
          <w:pPr>
            <w:pStyle w:val="TOC2"/>
            <w:tabs>
              <w:tab w:val="right" w:leader="dot" w:pos="9394"/>
            </w:tabs>
            <w:rPr>
              <w:rFonts w:eastAsiaTheme="minorEastAsia"/>
              <w:noProof/>
              <w:color w:val="auto"/>
              <w:sz w:val="22"/>
              <w:szCs w:val="22"/>
            </w:rPr>
          </w:pPr>
          <w:hyperlink w:anchor="_Toc38670304" w:history="1">
            <w:r w:rsidRPr="00126564">
              <w:rPr>
                <w:rStyle w:val="Hyperlink"/>
                <w:noProof/>
              </w:rPr>
              <w:t>Optimizer, Loss Function, Parameters and Regularization</w:t>
            </w:r>
            <w:r>
              <w:rPr>
                <w:noProof/>
                <w:webHidden/>
              </w:rPr>
              <w:tab/>
            </w:r>
            <w:r>
              <w:rPr>
                <w:noProof/>
                <w:webHidden/>
              </w:rPr>
              <w:fldChar w:fldCharType="begin"/>
            </w:r>
            <w:r>
              <w:rPr>
                <w:noProof/>
                <w:webHidden/>
              </w:rPr>
              <w:instrText xml:space="preserve"> PAGEREF _Toc38670304 \h </w:instrText>
            </w:r>
            <w:r>
              <w:rPr>
                <w:noProof/>
                <w:webHidden/>
              </w:rPr>
            </w:r>
            <w:r>
              <w:rPr>
                <w:noProof/>
                <w:webHidden/>
              </w:rPr>
              <w:fldChar w:fldCharType="separate"/>
            </w:r>
            <w:r>
              <w:rPr>
                <w:noProof/>
                <w:webHidden/>
              </w:rPr>
              <w:t>5</w:t>
            </w:r>
            <w:r>
              <w:rPr>
                <w:noProof/>
                <w:webHidden/>
              </w:rPr>
              <w:fldChar w:fldCharType="end"/>
            </w:r>
          </w:hyperlink>
        </w:p>
        <w:p w14:paraId="562BC9F5" w14:textId="6C6A3CDA" w:rsidR="00F0677C" w:rsidRDefault="00F0677C">
          <w:pPr>
            <w:pStyle w:val="TOC2"/>
            <w:tabs>
              <w:tab w:val="right" w:leader="dot" w:pos="9394"/>
            </w:tabs>
            <w:rPr>
              <w:rFonts w:eastAsiaTheme="minorEastAsia"/>
              <w:noProof/>
              <w:color w:val="auto"/>
              <w:sz w:val="22"/>
              <w:szCs w:val="22"/>
            </w:rPr>
          </w:pPr>
          <w:hyperlink w:anchor="_Toc38670305" w:history="1">
            <w:r w:rsidRPr="00126564">
              <w:rPr>
                <w:rStyle w:val="Hyperlink"/>
                <w:noProof/>
              </w:rPr>
              <w:t>Accuracy and Loss</w:t>
            </w:r>
            <w:r>
              <w:rPr>
                <w:noProof/>
                <w:webHidden/>
              </w:rPr>
              <w:tab/>
            </w:r>
            <w:r>
              <w:rPr>
                <w:noProof/>
                <w:webHidden/>
              </w:rPr>
              <w:fldChar w:fldCharType="begin"/>
            </w:r>
            <w:r>
              <w:rPr>
                <w:noProof/>
                <w:webHidden/>
              </w:rPr>
              <w:instrText xml:space="preserve"> PAGEREF _Toc38670305 \h </w:instrText>
            </w:r>
            <w:r>
              <w:rPr>
                <w:noProof/>
                <w:webHidden/>
              </w:rPr>
            </w:r>
            <w:r>
              <w:rPr>
                <w:noProof/>
                <w:webHidden/>
              </w:rPr>
              <w:fldChar w:fldCharType="separate"/>
            </w:r>
            <w:r>
              <w:rPr>
                <w:noProof/>
                <w:webHidden/>
              </w:rPr>
              <w:t>6</w:t>
            </w:r>
            <w:r>
              <w:rPr>
                <w:noProof/>
                <w:webHidden/>
              </w:rPr>
              <w:fldChar w:fldCharType="end"/>
            </w:r>
          </w:hyperlink>
        </w:p>
        <w:p w14:paraId="68EFAE6B" w14:textId="7B550A40" w:rsidR="00F0677C" w:rsidRDefault="00F0677C">
          <w:pPr>
            <w:pStyle w:val="TOC2"/>
            <w:tabs>
              <w:tab w:val="right" w:leader="dot" w:pos="9394"/>
            </w:tabs>
            <w:rPr>
              <w:rFonts w:eastAsiaTheme="minorEastAsia"/>
              <w:noProof/>
              <w:color w:val="auto"/>
              <w:sz w:val="22"/>
              <w:szCs w:val="22"/>
            </w:rPr>
          </w:pPr>
          <w:hyperlink w:anchor="_Toc38670306" w:history="1">
            <w:r w:rsidRPr="00126564">
              <w:rPr>
                <w:rStyle w:val="Hyperlink"/>
                <w:noProof/>
              </w:rPr>
              <w:t>ResNet50 vs. VGG16</w:t>
            </w:r>
            <w:r>
              <w:rPr>
                <w:noProof/>
                <w:webHidden/>
              </w:rPr>
              <w:tab/>
            </w:r>
            <w:r>
              <w:rPr>
                <w:noProof/>
                <w:webHidden/>
              </w:rPr>
              <w:fldChar w:fldCharType="begin"/>
            </w:r>
            <w:r>
              <w:rPr>
                <w:noProof/>
                <w:webHidden/>
              </w:rPr>
              <w:instrText xml:space="preserve"> PAGEREF _Toc38670306 \h </w:instrText>
            </w:r>
            <w:r>
              <w:rPr>
                <w:noProof/>
                <w:webHidden/>
              </w:rPr>
            </w:r>
            <w:r>
              <w:rPr>
                <w:noProof/>
                <w:webHidden/>
              </w:rPr>
              <w:fldChar w:fldCharType="separate"/>
            </w:r>
            <w:r>
              <w:rPr>
                <w:noProof/>
                <w:webHidden/>
              </w:rPr>
              <w:t>6</w:t>
            </w:r>
            <w:r>
              <w:rPr>
                <w:noProof/>
                <w:webHidden/>
              </w:rPr>
              <w:fldChar w:fldCharType="end"/>
            </w:r>
          </w:hyperlink>
        </w:p>
        <w:p w14:paraId="4E0326B9" w14:textId="62AD6D19" w:rsidR="00F0677C" w:rsidRDefault="00F0677C">
          <w:pPr>
            <w:pStyle w:val="TOC2"/>
            <w:tabs>
              <w:tab w:val="right" w:leader="dot" w:pos="9394"/>
            </w:tabs>
            <w:rPr>
              <w:rFonts w:eastAsiaTheme="minorEastAsia"/>
              <w:noProof/>
              <w:color w:val="auto"/>
              <w:sz w:val="22"/>
              <w:szCs w:val="22"/>
            </w:rPr>
          </w:pPr>
          <w:hyperlink w:anchor="_Toc38670307" w:history="1">
            <w:r w:rsidRPr="00126564">
              <w:rPr>
                <w:rStyle w:val="Hyperlink"/>
                <w:noProof/>
              </w:rPr>
              <w:t>t-SNE Visualizations</w:t>
            </w:r>
            <w:r>
              <w:rPr>
                <w:noProof/>
                <w:webHidden/>
              </w:rPr>
              <w:tab/>
            </w:r>
            <w:r>
              <w:rPr>
                <w:noProof/>
                <w:webHidden/>
              </w:rPr>
              <w:fldChar w:fldCharType="begin"/>
            </w:r>
            <w:r>
              <w:rPr>
                <w:noProof/>
                <w:webHidden/>
              </w:rPr>
              <w:instrText xml:space="preserve"> PAGEREF _Toc38670307 \h </w:instrText>
            </w:r>
            <w:r>
              <w:rPr>
                <w:noProof/>
                <w:webHidden/>
              </w:rPr>
            </w:r>
            <w:r>
              <w:rPr>
                <w:noProof/>
                <w:webHidden/>
              </w:rPr>
              <w:fldChar w:fldCharType="separate"/>
            </w:r>
            <w:r>
              <w:rPr>
                <w:noProof/>
                <w:webHidden/>
              </w:rPr>
              <w:t>8</w:t>
            </w:r>
            <w:r>
              <w:rPr>
                <w:noProof/>
                <w:webHidden/>
              </w:rPr>
              <w:fldChar w:fldCharType="end"/>
            </w:r>
          </w:hyperlink>
        </w:p>
        <w:p w14:paraId="69F1579A" w14:textId="6DB79C28" w:rsidR="00F0677C" w:rsidRDefault="00F0677C">
          <w:pPr>
            <w:pStyle w:val="TOC1"/>
            <w:tabs>
              <w:tab w:val="right" w:leader="dot" w:pos="9394"/>
            </w:tabs>
            <w:rPr>
              <w:rFonts w:eastAsiaTheme="minorEastAsia"/>
              <w:noProof/>
              <w:color w:val="auto"/>
              <w:sz w:val="22"/>
              <w:szCs w:val="22"/>
            </w:rPr>
          </w:pPr>
          <w:hyperlink w:anchor="_Toc38670308" w:history="1">
            <w:r w:rsidRPr="00126564">
              <w:rPr>
                <w:rStyle w:val="Hyperlink"/>
                <w:noProof/>
              </w:rPr>
              <w:t>Conclusion</w:t>
            </w:r>
            <w:r>
              <w:rPr>
                <w:noProof/>
                <w:webHidden/>
              </w:rPr>
              <w:tab/>
            </w:r>
            <w:r>
              <w:rPr>
                <w:noProof/>
                <w:webHidden/>
              </w:rPr>
              <w:fldChar w:fldCharType="begin"/>
            </w:r>
            <w:r>
              <w:rPr>
                <w:noProof/>
                <w:webHidden/>
              </w:rPr>
              <w:instrText xml:space="preserve"> PAGEREF _Toc38670308 \h </w:instrText>
            </w:r>
            <w:r>
              <w:rPr>
                <w:noProof/>
                <w:webHidden/>
              </w:rPr>
            </w:r>
            <w:r>
              <w:rPr>
                <w:noProof/>
                <w:webHidden/>
              </w:rPr>
              <w:fldChar w:fldCharType="separate"/>
            </w:r>
            <w:r>
              <w:rPr>
                <w:noProof/>
                <w:webHidden/>
              </w:rPr>
              <w:t>8</w:t>
            </w:r>
            <w:r>
              <w:rPr>
                <w:noProof/>
                <w:webHidden/>
              </w:rPr>
              <w:fldChar w:fldCharType="end"/>
            </w:r>
          </w:hyperlink>
        </w:p>
        <w:p w14:paraId="27BB006C" w14:textId="6ABAAB53" w:rsidR="00563497" w:rsidRDefault="00563497">
          <w:r>
            <w:rPr>
              <w:b/>
              <w:bCs/>
              <w:noProof/>
            </w:rPr>
            <w:fldChar w:fldCharType="end"/>
          </w:r>
        </w:p>
      </w:sdtContent>
    </w:sdt>
    <w:p w14:paraId="6C294525" w14:textId="77777777" w:rsidR="00563497" w:rsidRDefault="00563497">
      <w:pPr>
        <w:rPr>
          <w:rFonts w:asciiTheme="majorHAnsi" w:hAnsiTheme="majorHAnsi"/>
          <w:b/>
          <w:bCs/>
          <w:sz w:val="72"/>
          <w:szCs w:val="18"/>
        </w:rPr>
      </w:pPr>
      <w:r>
        <w:br w:type="page"/>
      </w:r>
    </w:p>
    <w:p w14:paraId="7968DA77" w14:textId="48E3F48B" w:rsidR="00EB6826" w:rsidRPr="000040C5" w:rsidRDefault="00563497" w:rsidP="00D8227D">
      <w:pPr>
        <w:pStyle w:val="Heading1"/>
      </w:pPr>
      <w:bookmarkStart w:id="0" w:name="_Toc38670296"/>
      <w:r>
        <w:lastRenderedPageBreak/>
        <w:t>Introduction</w:t>
      </w:r>
      <w:bookmarkEnd w:id="0"/>
      <w:r w:rsidR="00EC7EB3" w:rsidRPr="000040C5">
        <w:t xml:space="preserve">  </w:t>
      </w:r>
    </w:p>
    <w:p w14:paraId="6848A0B2" w14:textId="37995F31" w:rsidR="006C08BD" w:rsidRDefault="00563497" w:rsidP="000E3E0A">
      <w:pPr>
        <w:jc w:val="both"/>
      </w:pPr>
      <w:r>
        <w:t xml:space="preserve">In this project we will classify X-ray images. The data we use has been collected by Adrian Xu, combining the Kaggle Chest X-ray dataset with the COVID-19 Chest X-ray dataset collected by Dr. Joseph Paul Cohen of the University of Montreal. </w:t>
      </w:r>
    </w:p>
    <w:p w14:paraId="11E5ABA7" w14:textId="62E289D9" w:rsidR="00563497" w:rsidRDefault="00563497" w:rsidP="000E3E0A">
      <w:pPr>
        <w:jc w:val="both"/>
      </w:pPr>
      <w:r>
        <w:t>For Task 1, we trained a deep neural network model to classify normal vs. COVID-19 X-rays using the data we collected above.</w:t>
      </w:r>
    </w:p>
    <w:p w14:paraId="27CF26D2" w14:textId="2F7CE4D5" w:rsidR="00563497" w:rsidRPr="000040C5" w:rsidRDefault="00563497" w:rsidP="000E3E0A">
      <w:pPr>
        <w:jc w:val="both"/>
      </w:pPr>
      <w:r>
        <w:t>For Task 2, we trained a deep neural network model to classify an X-ray image into one of the following classes: normal, COVID-19, Pneumonia-Bacterial and Pneumonia-Viral using the data we collected above.</w:t>
      </w:r>
    </w:p>
    <w:p w14:paraId="20FC1811" w14:textId="3B39C767" w:rsidR="00EC7EB3" w:rsidRPr="000040C5" w:rsidRDefault="00563497" w:rsidP="00EC7EB3">
      <w:pPr>
        <w:pStyle w:val="Heading1"/>
      </w:pPr>
      <w:bookmarkStart w:id="1" w:name="_Toc38670297"/>
      <w:r>
        <w:t>Task</w:t>
      </w:r>
      <w:r w:rsidR="008F1DF8">
        <w:t xml:space="preserve"> 1</w:t>
      </w:r>
      <w:r w:rsidR="008F1DF8">
        <w:rPr>
          <w:rStyle w:val="Emphasis"/>
        </w:rPr>
        <w:t xml:space="preserve"> Binary Classification</w:t>
      </w:r>
      <w:bookmarkEnd w:id="1"/>
    </w:p>
    <w:p w14:paraId="02341B3F" w14:textId="239F2D49" w:rsidR="00EB6826" w:rsidRPr="000040C5" w:rsidRDefault="00563497" w:rsidP="00B30030">
      <w:pPr>
        <w:pStyle w:val="Heading2"/>
      </w:pPr>
      <w:bookmarkStart w:id="2" w:name="_Toc38670298"/>
      <w:r>
        <w:t>Deep Neural Network Architecture Used</w:t>
      </w:r>
      <w:bookmarkEnd w:id="2"/>
    </w:p>
    <w:p w14:paraId="37B79D5D" w14:textId="2FFA7927" w:rsidR="000E3E0A" w:rsidRDefault="008F1DF8" w:rsidP="000E3E0A">
      <w:pPr>
        <w:jc w:val="both"/>
      </w:pPr>
      <w:r>
        <w:rPr>
          <w:noProof/>
        </w:rPr>
        <w:drawing>
          <wp:anchor distT="0" distB="0" distL="114300" distR="114300" simplePos="0" relativeHeight="251660288" behindDoc="0" locked="0" layoutInCell="1" allowOverlap="1" wp14:anchorId="5C89D179" wp14:editId="54AA71C7">
            <wp:simplePos x="0" y="0"/>
            <wp:positionH relativeFrom="margin">
              <wp:posOffset>2202180</wp:posOffset>
            </wp:positionH>
            <wp:positionV relativeFrom="paragraph">
              <wp:posOffset>1130935</wp:posOffset>
            </wp:positionV>
            <wp:extent cx="3794760" cy="2375535"/>
            <wp:effectExtent l="19050" t="19050" r="15240" b="24765"/>
            <wp:wrapThrough wrapText="bothSides">
              <wp:wrapPolygon edited="0">
                <wp:start x="-108" y="-173"/>
                <wp:lineTo x="-108" y="21652"/>
                <wp:lineTo x="21578" y="21652"/>
                <wp:lineTo x="21578" y="-173"/>
                <wp:lineTo x="-108" y="-173"/>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4760" cy="2375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63497">
        <w:t xml:space="preserve">In this task we trained a deep neural network to classify normal vs. COVID-19 X-rays using the data we collected. </w:t>
      </w:r>
      <w:r w:rsidR="00ED3E74">
        <w:t xml:space="preserve">Here I started with training a ResNet50 </w:t>
      </w:r>
      <w:r w:rsidR="00D91752">
        <w:t>architecture</w:t>
      </w:r>
      <w:r w:rsidR="00ED3E74">
        <w:t xml:space="preserve"> using </w:t>
      </w:r>
      <w:r w:rsidR="005B4024">
        <w:t xml:space="preserve">pre-trained </w:t>
      </w:r>
      <w:r w:rsidR="00ED3E74">
        <w:t>weight</w:t>
      </w:r>
      <w:r w:rsidR="005B4024">
        <w:t>s</w:t>
      </w:r>
      <w:r w:rsidR="00ED3E74">
        <w:t xml:space="preserve"> from ‘</w:t>
      </w:r>
      <w:proofErr w:type="spellStart"/>
      <w:r w:rsidR="00ED3E74">
        <w:t>imagenet</w:t>
      </w:r>
      <w:proofErr w:type="spellEnd"/>
      <w:r w:rsidR="00ED3E74">
        <w:t xml:space="preserve">’. </w:t>
      </w:r>
      <w:r>
        <w:t xml:space="preserve">ResNet50 architecture was chosen over other models as it </w:t>
      </w:r>
      <w:r w:rsidR="00D91752">
        <w:t>has skip connections between layers that add the output from previous layers to the output of stacked layers which helps us train deeper networks.</w:t>
      </w:r>
      <w:r>
        <w:t xml:space="preserve"> </w:t>
      </w:r>
      <w:r w:rsidR="00ED3E74">
        <w:t xml:space="preserve">We then add a Global Max Pooling 2D layer </w:t>
      </w:r>
      <w:r>
        <w:t xml:space="preserve">to extract the most important features and then add a Dense layer with 64 neurons and </w:t>
      </w:r>
      <w:proofErr w:type="spellStart"/>
      <w:r>
        <w:t>ReLu</w:t>
      </w:r>
      <w:proofErr w:type="spellEnd"/>
      <w:r>
        <w:t xml:space="preserve"> activation to introduce non-linearity in the model. We next add a dropout layer with a rate of 0.5 </w:t>
      </w:r>
      <w:r w:rsidR="00D91752">
        <w:t xml:space="preserve">to avoid overfitting </w:t>
      </w:r>
      <w:r>
        <w:t>and lastly add another dense layer with one neuron and the sigmoid activation function as we are conducting a binary classification.</w:t>
      </w:r>
    </w:p>
    <w:p w14:paraId="299E52DE" w14:textId="77777777" w:rsidR="000E3E0A" w:rsidRDefault="000E3E0A" w:rsidP="000E3E0A">
      <w:pPr>
        <w:jc w:val="both"/>
      </w:pPr>
    </w:p>
    <w:p w14:paraId="13B7C411" w14:textId="1E1F7426" w:rsidR="00B30030" w:rsidRPr="000040C5" w:rsidRDefault="008F1DF8" w:rsidP="00B30030">
      <w:pPr>
        <w:pStyle w:val="Heading2"/>
      </w:pPr>
      <w:bookmarkStart w:id="3" w:name="_Toc38670299"/>
      <w:r>
        <w:t>Optimizer, Loss Function, Parameters and Regularization</w:t>
      </w:r>
      <w:bookmarkEnd w:id="3"/>
    </w:p>
    <w:p w14:paraId="0BE9712F" w14:textId="12DDB5A7" w:rsidR="0002791A" w:rsidRPr="000040C5" w:rsidRDefault="00D91752" w:rsidP="000E3E0A">
      <w:pPr>
        <w:jc w:val="both"/>
      </w:pPr>
      <w:r>
        <w:t>The optimizer used in this model is the Adam algorithm with a learning rate of 0.00</w:t>
      </w:r>
      <w:r w:rsidR="00BD6399">
        <w:t>1</w:t>
      </w:r>
      <w:r>
        <w:t xml:space="preserve"> as it is computationally efficient and requires little memory space. Binary Cross Entropy loss function is used as we are attempting to conduct a binary classification between Normal vs. COVID-19 Chest X-Rays. The regularization techniques used are Data Augmentation by horizontally flipping images and Dropout Layer. The goal of using regularization to the prevent overfitting</w:t>
      </w:r>
    </w:p>
    <w:p w14:paraId="15A7C39C" w14:textId="7422AA43" w:rsidR="00B30030" w:rsidRPr="000040C5" w:rsidRDefault="000E3E0A" w:rsidP="00B30030">
      <w:pPr>
        <w:pStyle w:val="Heading2"/>
      </w:pPr>
      <w:bookmarkStart w:id="4" w:name="_Toc38670300"/>
      <w:r>
        <w:t>Accuracy and Loss</w:t>
      </w:r>
      <w:bookmarkEnd w:id="4"/>
      <w:r>
        <w:t xml:space="preserve"> </w:t>
      </w:r>
    </w:p>
    <w:p w14:paraId="422B92C9" w14:textId="73EBB707" w:rsidR="000E3E0A" w:rsidRDefault="003638CD" w:rsidP="003638CD">
      <w:pPr>
        <w:jc w:val="both"/>
      </w:pPr>
      <w:r>
        <w:rPr>
          <w:noProof/>
        </w:rPr>
        <w:drawing>
          <wp:anchor distT="0" distB="0" distL="114300" distR="114300" simplePos="0" relativeHeight="251661312" behindDoc="0" locked="0" layoutInCell="1" allowOverlap="1" wp14:anchorId="445B78C6" wp14:editId="02E03514">
            <wp:simplePos x="0" y="0"/>
            <wp:positionH relativeFrom="margin">
              <wp:align>left</wp:align>
            </wp:positionH>
            <wp:positionV relativeFrom="paragraph">
              <wp:posOffset>999471</wp:posOffset>
            </wp:positionV>
            <wp:extent cx="5935980" cy="2110740"/>
            <wp:effectExtent l="19050" t="19050" r="26670"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5980" cy="2110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In the accuracy plot for the model we can see that the validation accuracy is higher than the training accuracy. In the loss plot for the model we can see that with each new iterating validation loss </w:t>
      </w:r>
      <w:r>
        <w:rPr>
          <w:rFonts w:cstheme="minorHAnsi"/>
        </w:rPr>
        <w:t>≈</w:t>
      </w:r>
      <w:r>
        <w:t xml:space="preserve"> training loss</w:t>
      </w:r>
      <w:r w:rsidR="00BD6399">
        <w:t xml:space="preserve"> which shows that the model is converging in very few epochs. We can conclude from both accuracy and loss graphs that the model is not overfitting.</w:t>
      </w:r>
    </w:p>
    <w:p w14:paraId="1F4D9B5F" w14:textId="77777777" w:rsidR="006829CB" w:rsidRPr="000040C5" w:rsidRDefault="006829CB" w:rsidP="00CC0EDB"/>
    <w:p w14:paraId="508B0AF5" w14:textId="2148D262" w:rsidR="003638CD" w:rsidRDefault="006829CB" w:rsidP="003638CD">
      <w:pPr>
        <w:pStyle w:val="Heading2"/>
      </w:pPr>
      <w:bookmarkStart w:id="5" w:name="_Toc38670301"/>
      <w:r>
        <w:rPr>
          <w:noProof/>
        </w:rPr>
        <w:drawing>
          <wp:anchor distT="0" distB="0" distL="114300" distR="114300" simplePos="0" relativeHeight="251662336" behindDoc="0" locked="0" layoutInCell="1" allowOverlap="1" wp14:anchorId="477FAD50" wp14:editId="3B0E3010">
            <wp:simplePos x="0" y="0"/>
            <wp:positionH relativeFrom="margin">
              <wp:align>right</wp:align>
            </wp:positionH>
            <wp:positionV relativeFrom="paragraph">
              <wp:posOffset>74930</wp:posOffset>
            </wp:positionV>
            <wp:extent cx="2864485" cy="1887855"/>
            <wp:effectExtent l="19050" t="19050" r="12065" b="17145"/>
            <wp:wrapThrough wrapText="bothSides">
              <wp:wrapPolygon edited="0">
                <wp:start x="-144" y="-218"/>
                <wp:lineTo x="-144" y="21578"/>
                <wp:lineTo x="21547" y="21578"/>
                <wp:lineTo x="21547" y="-218"/>
                <wp:lineTo x="-144" y="-21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4485" cy="1887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638CD">
        <w:t>t-SNE Visualizations</w:t>
      </w:r>
      <w:bookmarkEnd w:id="5"/>
    </w:p>
    <w:p w14:paraId="70328BFF" w14:textId="5AF91934" w:rsidR="003638CD" w:rsidRDefault="006829CB" w:rsidP="003638CD">
      <w:pPr>
        <w:jc w:val="both"/>
      </w:pPr>
      <w:r>
        <w:t>As we can see in the graph below that the t-SNE 2-D Visualization for the two classes, Normal and COVID-19 Chest X-rays. The extracted features are good as the data points representing the two classes appear in their two distinct clusters.</w:t>
      </w:r>
    </w:p>
    <w:p w14:paraId="1F978CE0" w14:textId="0DFF8720" w:rsidR="006829CB" w:rsidRDefault="006829CB" w:rsidP="003638CD">
      <w:pPr>
        <w:jc w:val="both"/>
      </w:pPr>
    </w:p>
    <w:p w14:paraId="1EEF8635" w14:textId="65FC5FD7" w:rsidR="006829CB" w:rsidRDefault="006829CB" w:rsidP="003638CD">
      <w:pPr>
        <w:jc w:val="both"/>
      </w:pPr>
    </w:p>
    <w:p w14:paraId="1DF5AAFA" w14:textId="74ACF390" w:rsidR="006829CB" w:rsidRDefault="006829CB" w:rsidP="003638CD">
      <w:pPr>
        <w:jc w:val="both"/>
      </w:pPr>
    </w:p>
    <w:p w14:paraId="2A08C4BD" w14:textId="2D705004" w:rsidR="006829CB" w:rsidRDefault="006829CB" w:rsidP="003638CD">
      <w:pPr>
        <w:jc w:val="both"/>
      </w:pPr>
    </w:p>
    <w:p w14:paraId="354BD16E" w14:textId="4AEAE5C5" w:rsidR="006829CB" w:rsidRPr="000040C5" w:rsidRDefault="006829CB" w:rsidP="006829CB">
      <w:pPr>
        <w:pStyle w:val="Heading1"/>
      </w:pPr>
      <w:bookmarkStart w:id="6" w:name="_Toc38670302"/>
      <w:r>
        <w:t xml:space="preserve">Task </w:t>
      </w:r>
      <w:r>
        <w:t>2</w:t>
      </w:r>
      <w:r>
        <w:rPr>
          <w:rStyle w:val="Emphasis"/>
        </w:rPr>
        <w:t xml:space="preserve"> </w:t>
      </w:r>
      <w:r>
        <w:rPr>
          <w:rStyle w:val="Emphasis"/>
        </w:rPr>
        <w:t>Multi-Class</w:t>
      </w:r>
      <w:r>
        <w:rPr>
          <w:rStyle w:val="Emphasis"/>
        </w:rPr>
        <w:t xml:space="preserve"> Classification</w:t>
      </w:r>
      <w:bookmarkEnd w:id="6"/>
    </w:p>
    <w:p w14:paraId="38AE317E" w14:textId="77777777" w:rsidR="006829CB" w:rsidRPr="000040C5" w:rsidRDefault="006829CB" w:rsidP="006829CB">
      <w:pPr>
        <w:pStyle w:val="Heading2"/>
      </w:pPr>
      <w:bookmarkStart w:id="7" w:name="_Toc38670303"/>
      <w:r>
        <w:t>Deep Neural Network Architecture Used</w:t>
      </w:r>
      <w:bookmarkEnd w:id="7"/>
    </w:p>
    <w:p w14:paraId="5461CC16" w14:textId="656C5A2E" w:rsidR="006829CB" w:rsidRDefault="001B4CCA" w:rsidP="006829CB">
      <w:pPr>
        <w:jc w:val="both"/>
      </w:pPr>
      <w:r>
        <w:rPr>
          <w:noProof/>
        </w:rPr>
        <w:drawing>
          <wp:anchor distT="0" distB="0" distL="114300" distR="114300" simplePos="0" relativeHeight="251663360" behindDoc="0" locked="0" layoutInCell="1" allowOverlap="1" wp14:anchorId="1CA243BC" wp14:editId="17DACC51">
            <wp:simplePos x="0" y="0"/>
            <wp:positionH relativeFrom="margin">
              <wp:align>right</wp:align>
            </wp:positionH>
            <wp:positionV relativeFrom="paragraph">
              <wp:posOffset>1690164</wp:posOffset>
            </wp:positionV>
            <wp:extent cx="4156075" cy="2600325"/>
            <wp:effectExtent l="19050" t="19050" r="15875" b="28575"/>
            <wp:wrapThrough wrapText="bothSides">
              <wp:wrapPolygon edited="0">
                <wp:start x="-99" y="-158"/>
                <wp:lineTo x="-99" y="21679"/>
                <wp:lineTo x="21583" y="21679"/>
                <wp:lineTo x="21583" y="-158"/>
                <wp:lineTo x="-99" y="-158"/>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075" cy="2600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829CB">
        <w:t xml:space="preserve">In this task we trained a deep neural network to classify </w:t>
      </w:r>
      <w:r w:rsidR="005B4024">
        <w:t xml:space="preserve">an X-ray image into one of the following classes: normal, COVID-19, </w:t>
      </w:r>
      <w:r>
        <w:t>Pneumonia</w:t>
      </w:r>
      <w:r w:rsidR="005B4024">
        <w:t xml:space="preserve">-Bacterial and Pneumonia – Viral using the data mentioned above. </w:t>
      </w:r>
      <w:r w:rsidR="006829CB">
        <w:t>Here I started with training a ResNet50 architecture using</w:t>
      </w:r>
      <w:r w:rsidR="005B4024">
        <w:t xml:space="preserve"> pre-trained</w:t>
      </w:r>
      <w:r w:rsidR="006829CB">
        <w:t xml:space="preserve"> weight</w:t>
      </w:r>
      <w:r w:rsidR="005B4024">
        <w:t>s</w:t>
      </w:r>
      <w:r w:rsidR="006829CB">
        <w:t xml:space="preserve"> from ‘</w:t>
      </w:r>
      <w:proofErr w:type="spellStart"/>
      <w:r w:rsidR="006829CB">
        <w:t>imagenet</w:t>
      </w:r>
      <w:proofErr w:type="spellEnd"/>
      <w:r w:rsidR="006829CB">
        <w:t xml:space="preserve">’. ResNet50 architecture was chosen over other models as it has skip connections between layers that add the output from previous layers to the output of stacked layers which helps us train deeper networks. We add a Global </w:t>
      </w:r>
      <w:r w:rsidR="005B4024">
        <w:t>Average</w:t>
      </w:r>
      <w:r w:rsidR="006829CB">
        <w:t xml:space="preserve"> Pooling 2D layer </w:t>
      </w:r>
      <w:r>
        <w:t xml:space="preserve">to the model </w:t>
      </w:r>
      <w:r w:rsidR="006829CB">
        <w:t xml:space="preserve">to </w:t>
      </w:r>
      <w:r>
        <w:t xml:space="preserve">calculate the average output of each feature map in the previous layer that helps us reduce data </w:t>
      </w:r>
      <w:proofErr w:type="gramStart"/>
      <w:r>
        <w:t>and also</w:t>
      </w:r>
      <w:proofErr w:type="gramEnd"/>
      <w:r>
        <w:t xml:space="preserve"> reduces the tendency of overfitting. Next, we</w:t>
      </w:r>
      <w:r w:rsidR="006829CB">
        <w:t xml:space="preserve"> add a Dense layer with 64 neurons and </w:t>
      </w:r>
      <w:proofErr w:type="spellStart"/>
      <w:r w:rsidR="006829CB">
        <w:t>ReLu</w:t>
      </w:r>
      <w:proofErr w:type="spellEnd"/>
      <w:r w:rsidR="006829CB">
        <w:t xml:space="preserve"> activation to introduce non-linearity in the model. We next add a dropout layer with a rate of 0.5 to avoid overfitting and lastly add another dense layer with </w:t>
      </w:r>
      <w:r>
        <w:t xml:space="preserve">four neurons (equal to the number of classes) </w:t>
      </w:r>
      <w:r w:rsidR="006829CB">
        <w:t xml:space="preserve">and the </w:t>
      </w:r>
      <w:proofErr w:type="spellStart"/>
      <w:r>
        <w:t>softmax</w:t>
      </w:r>
      <w:proofErr w:type="spellEnd"/>
      <w:r>
        <w:t xml:space="preserve"> activation</w:t>
      </w:r>
      <w:r w:rsidR="006829CB">
        <w:t xml:space="preserve"> function as we are conducting a </w:t>
      </w:r>
      <w:r>
        <w:t>multi-class</w:t>
      </w:r>
      <w:r w:rsidR="006829CB">
        <w:t xml:space="preserve"> classification.</w:t>
      </w:r>
    </w:p>
    <w:p w14:paraId="46DF52C4" w14:textId="77777777" w:rsidR="006829CB" w:rsidRPr="000040C5" w:rsidRDefault="006829CB" w:rsidP="006829CB">
      <w:pPr>
        <w:pStyle w:val="Heading2"/>
      </w:pPr>
      <w:bookmarkStart w:id="8" w:name="_Toc38670304"/>
      <w:r>
        <w:t>Optimizer, Loss Function, Parameters and Regularization</w:t>
      </w:r>
      <w:bookmarkEnd w:id="8"/>
    </w:p>
    <w:p w14:paraId="0076FCD4" w14:textId="2C8C4796" w:rsidR="006829CB" w:rsidRPr="000040C5" w:rsidRDefault="006829CB" w:rsidP="006829CB">
      <w:pPr>
        <w:jc w:val="both"/>
      </w:pPr>
      <w:r>
        <w:t>The optimizer used in this model is the Adam algorithm with a learning rate of 0.00</w:t>
      </w:r>
      <w:r w:rsidR="00BD6399">
        <w:t>1</w:t>
      </w:r>
      <w:r>
        <w:t xml:space="preserve"> as it is computationally efficient and requires little memory space. </w:t>
      </w:r>
      <w:r w:rsidR="001B4CCA">
        <w:t>The batch-size was reduced from 10 to 8 as the GPU ran out of memory. Categorical</w:t>
      </w:r>
      <w:r>
        <w:t xml:space="preserve"> Cross Entropy loss function is used as we are attempting to conduct a </w:t>
      </w:r>
      <w:r w:rsidR="001B4CCA">
        <w:t>multi-class</w:t>
      </w:r>
      <w:r>
        <w:t xml:space="preserve"> classification </w:t>
      </w:r>
      <w:r w:rsidR="001B4CCA">
        <w:t>to classify a</w:t>
      </w:r>
      <w:r w:rsidR="001B4CCA">
        <w:t xml:space="preserve"> Chest</w:t>
      </w:r>
      <w:r w:rsidR="001B4CCA">
        <w:t xml:space="preserve"> X-ray image into one of the following classes: normal, COVID-19, Pneumonia-Bacterial and Pneumonia – Viral</w:t>
      </w:r>
      <w:r>
        <w:t>. The regularization techniques used are Data Augmentation by horizontally flipping images</w:t>
      </w:r>
      <w:r w:rsidR="001B4CCA">
        <w:t>,</w:t>
      </w:r>
      <w:r>
        <w:t xml:space="preserve"> Dropout </w:t>
      </w:r>
      <w:r w:rsidR="001B4CCA">
        <w:t>and Global Average Pooling layer</w:t>
      </w:r>
      <w:r>
        <w:t>. The goal of using regularization</w:t>
      </w:r>
      <w:r w:rsidR="001B4CCA">
        <w:t xml:space="preserve"> is</w:t>
      </w:r>
      <w:r>
        <w:t xml:space="preserve"> to the prevent overfitting</w:t>
      </w:r>
    </w:p>
    <w:p w14:paraId="6FCDF966" w14:textId="29A3D0C8" w:rsidR="006829CB" w:rsidRPr="000040C5" w:rsidRDefault="006829CB" w:rsidP="006829CB">
      <w:pPr>
        <w:pStyle w:val="Heading2"/>
      </w:pPr>
      <w:bookmarkStart w:id="9" w:name="_Toc38670305"/>
      <w:r>
        <w:t>Accuracy and Loss</w:t>
      </w:r>
      <w:bookmarkEnd w:id="9"/>
      <w:r>
        <w:t xml:space="preserve"> </w:t>
      </w:r>
    </w:p>
    <w:p w14:paraId="375EB91A" w14:textId="3575C795" w:rsidR="006829CB" w:rsidRPr="000040C5" w:rsidRDefault="00925F49" w:rsidP="00925F49">
      <w:pPr>
        <w:jc w:val="both"/>
      </w:pPr>
      <w:r>
        <w:rPr>
          <w:noProof/>
        </w:rPr>
        <w:drawing>
          <wp:anchor distT="0" distB="0" distL="114300" distR="114300" simplePos="0" relativeHeight="251664384" behindDoc="0" locked="0" layoutInCell="1" allowOverlap="1" wp14:anchorId="589386FC" wp14:editId="02767E11">
            <wp:simplePos x="0" y="0"/>
            <wp:positionH relativeFrom="margin">
              <wp:align>center</wp:align>
            </wp:positionH>
            <wp:positionV relativeFrom="paragraph">
              <wp:posOffset>870845</wp:posOffset>
            </wp:positionV>
            <wp:extent cx="5971540" cy="2160905"/>
            <wp:effectExtent l="19050" t="19050" r="10160" b="1079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1540" cy="2160905"/>
                    </a:xfrm>
                    <a:prstGeom prst="rect">
                      <a:avLst/>
                    </a:prstGeom>
                    <a:ln>
                      <a:solidFill>
                        <a:schemeClr val="tx1"/>
                      </a:solidFill>
                    </a:ln>
                  </pic:spPr>
                </pic:pic>
              </a:graphicData>
            </a:graphic>
          </wp:anchor>
        </w:drawing>
      </w:r>
      <w:r w:rsidR="006829CB">
        <w:t xml:space="preserve">In the accuracy plot for the model we can see that the validation accuracy is higher than the training accuracy. In the loss plot for the model we can see that with each new iterating validation loss </w:t>
      </w:r>
      <w:r w:rsidR="006829CB">
        <w:rPr>
          <w:rFonts w:cstheme="minorHAnsi"/>
        </w:rPr>
        <w:t>≈</w:t>
      </w:r>
      <w:r w:rsidR="006829CB">
        <w:t xml:space="preserve"> training loss which shows that </w:t>
      </w:r>
      <w:r w:rsidR="00BD6399">
        <w:t>the model is converging in very few epochs. We can conclude from both accuracy and loss graphs that there is no overfitting.</w:t>
      </w:r>
    </w:p>
    <w:p w14:paraId="0AA01512" w14:textId="11D0F394" w:rsidR="00BD6399" w:rsidRPr="000040C5" w:rsidRDefault="00BD6399" w:rsidP="00BD6399">
      <w:pPr>
        <w:pStyle w:val="Heading2"/>
      </w:pPr>
      <w:bookmarkStart w:id="10" w:name="_Toc38670306"/>
      <w:r>
        <w:t>ResNet50 vs. VGG16</w:t>
      </w:r>
      <w:bookmarkEnd w:id="10"/>
      <w:r>
        <w:t xml:space="preserve"> </w:t>
      </w:r>
    </w:p>
    <w:p w14:paraId="6338F94F" w14:textId="677512F3" w:rsidR="00824017" w:rsidRDefault="00925F49" w:rsidP="00BD6399">
      <w:pPr>
        <w:jc w:val="both"/>
      </w:pPr>
      <w:r>
        <w:rPr>
          <w:noProof/>
        </w:rPr>
        <w:drawing>
          <wp:anchor distT="0" distB="0" distL="114300" distR="114300" simplePos="0" relativeHeight="251665408" behindDoc="0" locked="0" layoutInCell="1" allowOverlap="1" wp14:anchorId="1A207F98" wp14:editId="2C1AFB37">
            <wp:simplePos x="0" y="0"/>
            <wp:positionH relativeFrom="margin">
              <wp:align>right</wp:align>
            </wp:positionH>
            <wp:positionV relativeFrom="paragraph">
              <wp:posOffset>531950</wp:posOffset>
            </wp:positionV>
            <wp:extent cx="3729355" cy="2118995"/>
            <wp:effectExtent l="19050" t="19050" r="23495" b="14605"/>
            <wp:wrapThrough wrapText="bothSides">
              <wp:wrapPolygon edited="0">
                <wp:start x="-110" y="-194"/>
                <wp:lineTo x="-110" y="21555"/>
                <wp:lineTo x="21626" y="21555"/>
                <wp:lineTo x="21626" y="-194"/>
                <wp:lineTo x="-110" y="-194"/>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9355" cy="2118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7341">
        <w:t xml:space="preserve">We compared the performance of the ResNet50 architecture described above to VGG16 architecture. </w:t>
      </w:r>
      <w:r w:rsidR="009B67FF">
        <w:t xml:space="preserve">We </w:t>
      </w:r>
      <w:r w:rsidR="00725955">
        <w:t xml:space="preserve">created a new model with VGG16 architecture with pre-trained weights from </w:t>
      </w:r>
      <w:proofErr w:type="spellStart"/>
      <w:r w:rsidR="00725955">
        <w:t>imagenet</w:t>
      </w:r>
      <w:proofErr w:type="spellEnd"/>
      <w:r w:rsidR="00C5125C">
        <w:t xml:space="preserve">. </w:t>
      </w:r>
      <w:r w:rsidR="000E3EDA">
        <w:t>W</w:t>
      </w:r>
      <w:r w:rsidR="00C5125C">
        <w:t>e</w:t>
      </w:r>
      <w:r w:rsidR="000E3EDA">
        <w:t xml:space="preserve"> started by</w:t>
      </w:r>
      <w:r w:rsidR="00C5125C">
        <w:t xml:space="preserve"> add</w:t>
      </w:r>
      <w:r w:rsidR="000E3EDA">
        <w:t>ing</w:t>
      </w:r>
      <w:r w:rsidR="00C5125C">
        <w:t xml:space="preserve"> a Flatten Layer</w:t>
      </w:r>
      <w:r w:rsidR="00610F11">
        <w:t xml:space="preserve"> to </w:t>
      </w:r>
      <w:r w:rsidR="000E3EDA">
        <w:t xml:space="preserve">flatten the input. Next, we added a Dense layer with 64 neurons and </w:t>
      </w:r>
      <w:proofErr w:type="spellStart"/>
      <w:r w:rsidR="000E3EDA">
        <w:t>ReLu</w:t>
      </w:r>
      <w:proofErr w:type="spellEnd"/>
      <w:r w:rsidR="000E3EDA">
        <w:t xml:space="preserve"> activation function to introduce non-linearity. </w:t>
      </w:r>
      <w:r w:rsidR="00824017">
        <w:t xml:space="preserve">Lastly, we added another Dense layer with four neurons (equal to the number of classes) and </w:t>
      </w:r>
      <w:proofErr w:type="spellStart"/>
      <w:r w:rsidR="002A01CA">
        <w:t>S</w:t>
      </w:r>
      <w:r w:rsidR="00824017">
        <w:t>oftmax</w:t>
      </w:r>
      <w:proofErr w:type="spellEnd"/>
      <w:r w:rsidR="00824017">
        <w:t xml:space="preserve"> activation function as </w:t>
      </w:r>
      <w:r>
        <w:t>we are</w:t>
      </w:r>
      <w:r w:rsidR="00824017">
        <w:t xml:space="preserve"> conducting a multi-class classification.</w:t>
      </w:r>
    </w:p>
    <w:p w14:paraId="51CEEE7D" w14:textId="18C1C67C" w:rsidR="00BD6399" w:rsidRDefault="000E3EDA" w:rsidP="00BD6399">
      <w:pPr>
        <w:jc w:val="both"/>
      </w:pPr>
      <w:r>
        <w:t xml:space="preserve"> </w:t>
      </w:r>
      <w:r w:rsidR="00824017">
        <w:t xml:space="preserve">The optimizer used in this model is the Adam algorithm with a learning rate of 0.001 as it is computationally efficient and requires little memory space. The batch-size was reduced from 10 to 8 as the GPU ran out of memory. Categorical Cross Entropy loss function is used as we are attempting to conduct a multi-class classification to classify a Chest X-ray image into one of the following classes: normal, COVID-19, Pneumonia-Bacterial and Pneumonia – Viral. The regularization technique used </w:t>
      </w:r>
      <w:r w:rsidR="00824017">
        <w:t>is</w:t>
      </w:r>
      <w:r w:rsidR="00824017">
        <w:t xml:space="preserve"> Data Augmentation by horizontally flipping images</w:t>
      </w:r>
      <w:r w:rsidR="00824017">
        <w:t xml:space="preserve"> to prevent overfitting.</w:t>
      </w:r>
    </w:p>
    <w:p w14:paraId="5CE8382B" w14:textId="124FE0AE" w:rsidR="009C538E" w:rsidRDefault="009C538E" w:rsidP="00BD6399">
      <w:pPr>
        <w:jc w:val="both"/>
      </w:pPr>
    </w:p>
    <w:p w14:paraId="1D6B3E5E" w14:textId="6F3E5C75" w:rsidR="009C538E" w:rsidRDefault="005C1ACA" w:rsidP="00BD6399">
      <w:pPr>
        <w:jc w:val="both"/>
      </w:pPr>
      <w:r>
        <w:rPr>
          <w:noProof/>
        </w:rPr>
        <w:drawing>
          <wp:anchor distT="0" distB="0" distL="114300" distR="114300" simplePos="0" relativeHeight="251666432" behindDoc="0" locked="0" layoutInCell="1" allowOverlap="1" wp14:anchorId="4718B448" wp14:editId="7A5316B7">
            <wp:simplePos x="0" y="0"/>
            <wp:positionH relativeFrom="margin">
              <wp:posOffset>-1270</wp:posOffset>
            </wp:positionH>
            <wp:positionV relativeFrom="paragraph">
              <wp:posOffset>590377</wp:posOffset>
            </wp:positionV>
            <wp:extent cx="5971540" cy="2295525"/>
            <wp:effectExtent l="19050" t="19050" r="10160" b="28575"/>
            <wp:wrapThrough wrapText="bothSides">
              <wp:wrapPolygon edited="0">
                <wp:start x="-69" y="-179"/>
                <wp:lineTo x="-69" y="21690"/>
                <wp:lineTo x="21568" y="21690"/>
                <wp:lineTo x="21568" y="-179"/>
                <wp:lineTo x="-69" y="-17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1540" cy="2295525"/>
                    </a:xfrm>
                    <a:prstGeom prst="rect">
                      <a:avLst/>
                    </a:prstGeom>
                    <a:ln>
                      <a:solidFill>
                        <a:schemeClr val="tx1"/>
                      </a:solidFill>
                    </a:ln>
                  </pic:spPr>
                </pic:pic>
              </a:graphicData>
            </a:graphic>
          </wp:anchor>
        </w:drawing>
      </w:r>
      <w:r w:rsidR="009C538E">
        <w:t>The a</w:t>
      </w:r>
      <w:r>
        <w:t xml:space="preserve">ccuracy and loss graphs below show that the model is not converging and there is slight overfitting. </w:t>
      </w:r>
    </w:p>
    <w:p w14:paraId="63C580C0" w14:textId="3EDEDE21" w:rsidR="002A01CA" w:rsidRDefault="00E50256" w:rsidP="00BD6399">
      <w:pPr>
        <w:jc w:val="both"/>
      </w:pPr>
      <w:r>
        <w:rPr>
          <w:noProof/>
        </w:rPr>
        <w:drawing>
          <wp:anchor distT="0" distB="0" distL="114300" distR="114300" simplePos="0" relativeHeight="251667456" behindDoc="0" locked="0" layoutInCell="1" allowOverlap="1" wp14:anchorId="50363CC8" wp14:editId="45754C07">
            <wp:simplePos x="0" y="0"/>
            <wp:positionH relativeFrom="margin">
              <wp:posOffset>-1270</wp:posOffset>
            </wp:positionH>
            <wp:positionV relativeFrom="paragraph">
              <wp:posOffset>2934111</wp:posOffset>
            </wp:positionV>
            <wp:extent cx="5971540" cy="2149475"/>
            <wp:effectExtent l="19050" t="19050" r="10160" b="22225"/>
            <wp:wrapThrough wrapText="bothSides">
              <wp:wrapPolygon edited="0">
                <wp:start x="-69" y="-191"/>
                <wp:lineTo x="-69" y="21632"/>
                <wp:lineTo x="21568" y="21632"/>
                <wp:lineTo x="21568" y="-191"/>
                <wp:lineTo x="-69" y="-191"/>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1540" cy="2149475"/>
                    </a:xfrm>
                    <a:prstGeom prst="rect">
                      <a:avLst/>
                    </a:prstGeom>
                    <a:ln>
                      <a:solidFill>
                        <a:schemeClr val="tx1"/>
                      </a:solidFill>
                    </a:ln>
                  </pic:spPr>
                </pic:pic>
              </a:graphicData>
            </a:graphic>
          </wp:anchor>
        </w:drawing>
      </w:r>
      <w:r w:rsidR="005C1ACA">
        <w:t>Adding a Dropout layer for regularization did not</w:t>
      </w:r>
      <w:r w:rsidR="00560326">
        <w:t xml:space="preserve"> hel</w:t>
      </w:r>
      <w:r w:rsidR="00071C95">
        <w:t>p and in turn reduced accuracy as can be seen in the graphs below.</w:t>
      </w:r>
    </w:p>
    <w:p w14:paraId="2F2563A0" w14:textId="3A4AF1B6" w:rsidR="00824017" w:rsidRDefault="00551198" w:rsidP="00BD6399">
      <w:pPr>
        <w:jc w:val="both"/>
      </w:pPr>
      <w:r>
        <w:t xml:space="preserve">Hence, the ResNet50 architecture is </w:t>
      </w:r>
      <w:r w:rsidR="00C85760">
        <w:t>preferred over VGG16 for this classification.</w:t>
      </w:r>
    </w:p>
    <w:p w14:paraId="68279A5F" w14:textId="525A24BF" w:rsidR="00FA2FA6" w:rsidRDefault="00FA2FA6" w:rsidP="00BD6399">
      <w:pPr>
        <w:jc w:val="both"/>
      </w:pPr>
    </w:p>
    <w:p w14:paraId="6740A55A" w14:textId="3614521A" w:rsidR="00FA2FA6" w:rsidRDefault="00FA2FA6" w:rsidP="00BD6399">
      <w:pPr>
        <w:jc w:val="both"/>
      </w:pPr>
    </w:p>
    <w:p w14:paraId="449E7235" w14:textId="0D902F07" w:rsidR="00FA2FA6" w:rsidRDefault="00FA2FA6" w:rsidP="00BD6399">
      <w:pPr>
        <w:jc w:val="both"/>
      </w:pPr>
    </w:p>
    <w:p w14:paraId="6F68D5DD" w14:textId="23E17393" w:rsidR="00FA2FA6" w:rsidRDefault="00FA2FA6" w:rsidP="00BD6399">
      <w:pPr>
        <w:jc w:val="both"/>
      </w:pPr>
    </w:p>
    <w:p w14:paraId="1B1BA4A6" w14:textId="0E882A68" w:rsidR="00FA2FA6" w:rsidRDefault="00FA2FA6" w:rsidP="00BD6399">
      <w:pPr>
        <w:jc w:val="both"/>
      </w:pPr>
    </w:p>
    <w:p w14:paraId="18CF90CE" w14:textId="51CFE7C9" w:rsidR="00FA2FA6" w:rsidRDefault="00FA2FA6" w:rsidP="00BD6399">
      <w:pPr>
        <w:jc w:val="both"/>
      </w:pPr>
    </w:p>
    <w:p w14:paraId="2FFBDAB8" w14:textId="77777777" w:rsidR="00FA2FA6" w:rsidRDefault="00FA2FA6" w:rsidP="00BD6399">
      <w:pPr>
        <w:jc w:val="both"/>
      </w:pPr>
    </w:p>
    <w:p w14:paraId="2E2C1023" w14:textId="11AEEF06" w:rsidR="006829CB" w:rsidRDefault="006829CB" w:rsidP="006829CB">
      <w:pPr>
        <w:pStyle w:val="Heading2"/>
      </w:pPr>
      <w:bookmarkStart w:id="11" w:name="_Toc38670307"/>
      <w:r>
        <w:t>t-SNE Visualizations</w:t>
      </w:r>
      <w:bookmarkEnd w:id="11"/>
    </w:p>
    <w:p w14:paraId="6B73DC1D" w14:textId="36707CE8" w:rsidR="006829CB" w:rsidRDefault="006829CB" w:rsidP="006829CB">
      <w:pPr>
        <w:jc w:val="both"/>
      </w:pPr>
      <w:r>
        <w:t xml:space="preserve">As we can see in the graph below the t-SNE 2-D Visualization for the </w:t>
      </w:r>
      <w:r w:rsidR="00FA2FA6">
        <w:t>four</w:t>
      </w:r>
      <w:r>
        <w:t xml:space="preserve"> classes</w:t>
      </w:r>
      <w:r w:rsidR="00FA2FA6">
        <w:t>:</w:t>
      </w:r>
      <w:r>
        <w:t xml:space="preserve"> Normal</w:t>
      </w:r>
      <w:r w:rsidR="00FA2FA6">
        <w:t>,</w:t>
      </w:r>
      <w:r>
        <w:t xml:space="preserve"> COVID-19</w:t>
      </w:r>
      <w:r w:rsidR="00FA2FA6">
        <w:t>, Pneumonia-Bacterial and Pneumonia-Viral</w:t>
      </w:r>
      <w:r>
        <w:t xml:space="preserve"> Chest X-rays. </w:t>
      </w:r>
      <w:r w:rsidR="00FA2FA6">
        <w:t>The extracted features are</w:t>
      </w:r>
      <w:r w:rsidR="00E47FD9">
        <w:t xml:space="preserve"> good</w:t>
      </w:r>
      <w:r w:rsidR="0068771B">
        <w:t xml:space="preserve"> as there is a clear distinction between the Normal, COVID-19 and Pneumonia classes. However, the model </w:t>
      </w:r>
      <w:proofErr w:type="gramStart"/>
      <w:r w:rsidR="0068771B">
        <w:t>isn’t</w:t>
      </w:r>
      <w:proofErr w:type="gramEnd"/>
      <w:r w:rsidR="0068771B">
        <w:t xml:space="preserve"> able to </w:t>
      </w:r>
      <w:r w:rsidR="002D63C4">
        <w:t>distinctly classify Pneumonia-Bacterial and Pneumonia-Viral as</w:t>
      </w:r>
      <w:r w:rsidR="00C51323">
        <w:t xml:space="preserve"> it is not able to recognize the specific parameters that distinguishes the two classes.</w:t>
      </w:r>
    </w:p>
    <w:p w14:paraId="3C8227EE" w14:textId="1378DAEA" w:rsidR="00C51323" w:rsidRDefault="00C51323" w:rsidP="003638CD">
      <w:pPr>
        <w:jc w:val="both"/>
      </w:pPr>
      <w:r>
        <w:rPr>
          <w:noProof/>
        </w:rPr>
        <w:drawing>
          <wp:anchor distT="0" distB="0" distL="114300" distR="114300" simplePos="0" relativeHeight="251668480" behindDoc="0" locked="0" layoutInCell="1" allowOverlap="1" wp14:anchorId="1E567BB7" wp14:editId="538E03DC">
            <wp:simplePos x="0" y="0"/>
            <wp:positionH relativeFrom="margin">
              <wp:posOffset>511175</wp:posOffset>
            </wp:positionH>
            <wp:positionV relativeFrom="paragraph">
              <wp:posOffset>24130</wp:posOffset>
            </wp:positionV>
            <wp:extent cx="4994275" cy="3303270"/>
            <wp:effectExtent l="19050" t="19050" r="15875" b="11430"/>
            <wp:wrapThrough wrapText="bothSides">
              <wp:wrapPolygon edited="0">
                <wp:start x="-82" y="-125"/>
                <wp:lineTo x="-82" y="21550"/>
                <wp:lineTo x="21586" y="21550"/>
                <wp:lineTo x="21586" y="-125"/>
                <wp:lineTo x="-82" y="-12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4275" cy="3303270"/>
                    </a:xfrm>
                    <a:prstGeom prst="rect">
                      <a:avLst/>
                    </a:prstGeom>
                    <a:ln>
                      <a:solidFill>
                        <a:schemeClr val="tx1"/>
                      </a:solidFill>
                    </a:ln>
                  </pic:spPr>
                </pic:pic>
              </a:graphicData>
            </a:graphic>
          </wp:anchor>
        </w:drawing>
      </w:r>
    </w:p>
    <w:p w14:paraId="5FAE0144" w14:textId="3B7A6F0A" w:rsidR="00C51323" w:rsidRDefault="00C51323" w:rsidP="003638CD">
      <w:pPr>
        <w:jc w:val="both"/>
      </w:pPr>
    </w:p>
    <w:p w14:paraId="35F8B2E8" w14:textId="5330E65A" w:rsidR="00C51323" w:rsidRDefault="00C51323" w:rsidP="003638CD">
      <w:pPr>
        <w:jc w:val="both"/>
      </w:pPr>
    </w:p>
    <w:p w14:paraId="55A528C3" w14:textId="0349AEC4" w:rsidR="00C51323" w:rsidRDefault="00C51323" w:rsidP="003638CD">
      <w:pPr>
        <w:jc w:val="both"/>
      </w:pPr>
    </w:p>
    <w:p w14:paraId="3E300CCC" w14:textId="22EB8B5E" w:rsidR="00C51323" w:rsidRDefault="00C51323" w:rsidP="003638CD">
      <w:pPr>
        <w:jc w:val="both"/>
      </w:pPr>
    </w:p>
    <w:p w14:paraId="48BA7CA0" w14:textId="1E7306E5" w:rsidR="006829CB" w:rsidRDefault="006829CB" w:rsidP="003638CD">
      <w:pPr>
        <w:jc w:val="both"/>
      </w:pPr>
    </w:p>
    <w:p w14:paraId="3DDC4866" w14:textId="6E90724F" w:rsidR="00C51323" w:rsidRDefault="00C51323" w:rsidP="003638CD">
      <w:pPr>
        <w:jc w:val="both"/>
      </w:pPr>
    </w:p>
    <w:p w14:paraId="367E3C2F" w14:textId="23D797BD" w:rsidR="00C51323" w:rsidRDefault="00C51323" w:rsidP="003638CD">
      <w:pPr>
        <w:jc w:val="both"/>
      </w:pPr>
    </w:p>
    <w:p w14:paraId="20E4FE23" w14:textId="0BF63B57" w:rsidR="00C51323" w:rsidRDefault="00C51323" w:rsidP="003638CD">
      <w:pPr>
        <w:jc w:val="both"/>
      </w:pPr>
    </w:p>
    <w:p w14:paraId="004F3C0C" w14:textId="7ABF37C0" w:rsidR="00C51323" w:rsidRDefault="00C51323" w:rsidP="003638CD">
      <w:pPr>
        <w:jc w:val="both"/>
      </w:pPr>
    </w:p>
    <w:p w14:paraId="46CED79C" w14:textId="08324687" w:rsidR="00C51323" w:rsidRDefault="00C51323" w:rsidP="003638CD">
      <w:pPr>
        <w:jc w:val="both"/>
      </w:pPr>
    </w:p>
    <w:p w14:paraId="2335AD99" w14:textId="0442130B" w:rsidR="00C51323" w:rsidRPr="000040C5" w:rsidRDefault="00C51323" w:rsidP="00C51323">
      <w:pPr>
        <w:pStyle w:val="Heading1"/>
      </w:pPr>
      <w:bookmarkStart w:id="12" w:name="_Toc38670308"/>
      <w:r>
        <w:t>Conclusion</w:t>
      </w:r>
      <w:bookmarkEnd w:id="12"/>
      <w:r w:rsidRPr="000040C5">
        <w:t xml:space="preserve">  </w:t>
      </w:r>
    </w:p>
    <w:p w14:paraId="0BC86E21" w14:textId="55EA3483" w:rsidR="00C51323" w:rsidRDefault="007F3892" w:rsidP="003638CD">
      <w:pPr>
        <w:jc w:val="both"/>
      </w:pPr>
      <w:r>
        <w:t xml:space="preserve">Through the analysis above, we can conclude that ResNet50 is the preferred architecture for both binary and multi-class classification. </w:t>
      </w:r>
      <w:r w:rsidR="00F0677C">
        <w:t>We have successfully been able to train the neural network to classify Chest X-ray images in both tasks.</w:t>
      </w:r>
    </w:p>
    <w:sectPr w:rsidR="00C51323" w:rsidSect="00A06E32">
      <w:headerReference w:type="default" r:id="rId19"/>
      <w:footerReference w:type="default" r:id="rId20"/>
      <w:headerReference w:type="first" r:id="rId21"/>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6791D" w14:textId="77777777" w:rsidR="00563497" w:rsidRDefault="00563497" w:rsidP="008606AB">
      <w:r>
        <w:separator/>
      </w:r>
    </w:p>
  </w:endnote>
  <w:endnote w:type="continuationSeparator" w:id="0">
    <w:p w14:paraId="1791584F" w14:textId="77777777" w:rsidR="00563497" w:rsidRDefault="00563497"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68BA5" w14:textId="50EFDD55" w:rsidR="008D187A" w:rsidRPr="00E81B4B" w:rsidRDefault="00F0677C" w:rsidP="00E81B4B">
    <w:pPr>
      <w:pStyle w:val="Footer"/>
    </w:pPr>
    <w:sdt>
      <w:sdtPr>
        <w:alias w:val="Title"/>
        <w:tag w:val=""/>
        <w:id w:val="-1461030722"/>
        <w:placeholder>
          <w:docPart w:val="084267D9B7964AA8AB592DD972DFAEC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63497">
          <w:t>CS 542 – Machine Learning</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13624274" wp14:editId="3B9C1FCD">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DEB1AE5"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D3659" w14:textId="77777777" w:rsidR="00563497" w:rsidRDefault="00563497" w:rsidP="008606AB">
      <w:r>
        <w:separator/>
      </w:r>
    </w:p>
  </w:footnote>
  <w:footnote w:type="continuationSeparator" w:id="0">
    <w:p w14:paraId="3BFCEFD3" w14:textId="77777777" w:rsidR="00563497" w:rsidRDefault="00563497"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78BD5"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6ADAE980" wp14:editId="6B3CB7C0">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2F19277"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CDBF9" w14:textId="5AB70BBC" w:rsidR="00FA2A95" w:rsidRDefault="00FA2A95">
    <w:pPr>
      <w:pStyle w:val="Header"/>
    </w:pPr>
    <w:r w:rsidRPr="00563497">
      <w:rPr>
        <w:noProof/>
        <w:color w:val="000000" w:themeColor="text1"/>
      </w:rPr>
      <mc:AlternateContent>
        <mc:Choice Requires="wps">
          <w:drawing>
            <wp:anchor distT="0" distB="0" distL="114300" distR="114300" simplePos="0" relativeHeight="251661312" behindDoc="1" locked="0" layoutInCell="1" allowOverlap="1" wp14:anchorId="6F7CD622" wp14:editId="232FCE50">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B90C393"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r w:rsidR="00563497" w:rsidRPr="00563497">
      <w:rPr>
        <w:color w:val="000000" w:themeColor="text1"/>
      </w:rPr>
      <w:t>Harkirat Kaur Modi</w:t>
    </w:r>
    <w:r w:rsidR="00563497" w:rsidRPr="00563497">
      <w:rPr>
        <w:color w:val="000000" w:themeColor="text1"/>
      </w:rPr>
      <w:tab/>
    </w:r>
    <w:r w:rsidR="00563497" w:rsidRPr="00563497">
      <w:rPr>
        <w:color w:val="000000" w:themeColor="text1"/>
      </w:rPr>
      <w:tab/>
      <w:t>U02992765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8"/>
  </w:num>
  <w:num w:numId="5">
    <w:abstractNumId w:val="4"/>
  </w:num>
  <w:num w:numId="6">
    <w:abstractNumId w:val="5"/>
  </w:num>
  <w:num w:numId="7">
    <w:abstractNumId w:val="3"/>
  </w:num>
  <w:num w:numId="8">
    <w:abstractNumId w:val="7"/>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97"/>
    <w:rsid w:val="000040C5"/>
    <w:rsid w:val="0002791A"/>
    <w:rsid w:val="0003687F"/>
    <w:rsid w:val="000630AD"/>
    <w:rsid w:val="00071C95"/>
    <w:rsid w:val="0009280B"/>
    <w:rsid w:val="000E3E0A"/>
    <w:rsid w:val="000E3EDA"/>
    <w:rsid w:val="001307F2"/>
    <w:rsid w:val="00157987"/>
    <w:rsid w:val="001B4CCA"/>
    <w:rsid w:val="00224640"/>
    <w:rsid w:val="00233809"/>
    <w:rsid w:val="00240FC4"/>
    <w:rsid w:val="002521CA"/>
    <w:rsid w:val="002868AC"/>
    <w:rsid w:val="002A01CA"/>
    <w:rsid w:val="002D63C4"/>
    <w:rsid w:val="002E626B"/>
    <w:rsid w:val="003022AB"/>
    <w:rsid w:val="0030312F"/>
    <w:rsid w:val="003515DC"/>
    <w:rsid w:val="003638CD"/>
    <w:rsid w:val="003D656E"/>
    <w:rsid w:val="0046798E"/>
    <w:rsid w:val="004A20D6"/>
    <w:rsid w:val="004A38EC"/>
    <w:rsid w:val="004D14EE"/>
    <w:rsid w:val="004D6E68"/>
    <w:rsid w:val="004E39FD"/>
    <w:rsid w:val="004F260A"/>
    <w:rsid w:val="005032A9"/>
    <w:rsid w:val="0052261B"/>
    <w:rsid w:val="00524BAE"/>
    <w:rsid w:val="00551198"/>
    <w:rsid w:val="00560326"/>
    <w:rsid w:val="00563311"/>
    <w:rsid w:val="00563497"/>
    <w:rsid w:val="0058022C"/>
    <w:rsid w:val="005979D4"/>
    <w:rsid w:val="005B2E47"/>
    <w:rsid w:val="005B34DF"/>
    <w:rsid w:val="005B4024"/>
    <w:rsid w:val="005C1ACA"/>
    <w:rsid w:val="005D4C3F"/>
    <w:rsid w:val="005D7EFC"/>
    <w:rsid w:val="00610F11"/>
    <w:rsid w:val="00615616"/>
    <w:rsid w:val="00654740"/>
    <w:rsid w:val="00671403"/>
    <w:rsid w:val="006829CB"/>
    <w:rsid w:val="0068771B"/>
    <w:rsid w:val="00692F0D"/>
    <w:rsid w:val="006C08BD"/>
    <w:rsid w:val="006C67DE"/>
    <w:rsid w:val="006E1E2D"/>
    <w:rsid w:val="006F544B"/>
    <w:rsid w:val="007033AE"/>
    <w:rsid w:val="00720DC0"/>
    <w:rsid w:val="00725955"/>
    <w:rsid w:val="0074607A"/>
    <w:rsid w:val="007B04B0"/>
    <w:rsid w:val="007D5A3F"/>
    <w:rsid w:val="007F3892"/>
    <w:rsid w:val="0080749A"/>
    <w:rsid w:val="00824017"/>
    <w:rsid w:val="008606AB"/>
    <w:rsid w:val="008A0D41"/>
    <w:rsid w:val="008D187A"/>
    <w:rsid w:val="008D25F7"/>
    <w:rsid w:val="008F1B7F"/>
    <w:rsid w:val="008F1DF8"/>
    <w:rsid w:val="008F4289"/>
    <w:rsid w:val="00925F49"/>
    <w:rsid w:val="00943598"/>
    <w:rsid w:val="00950B0F"/>
    <w:rsid w:val="0098733A"/>
    <w:rsid w:val="009A5E7C"/>
    <w:rsid w:val="009B67FF"/>
    <w:rsid w:val="009C538E"/>
    <w:rsid w:val="009F6597"/>
    <w:rsid w:val="00A0684D"/>
    <w:rsid w:val="00A06E32"/>
    <w:rsid w:val="00A32524"/>
    <w:rsid w:val="00A777EF"/>
    <w:rsid w:val="00A91398"/>
    <w:rsid w:val="00AB45CE"/>
    <w:rsid w:val="00AB60FA"/>
    <w:rsid w:val="00AD010B"/>
    <w:rsid w:val="00B26DBD"/>
    <w:rsid w:val="00B30030"/>
    <w:rsid w:val="00B4286F"/>
    <w:rsid w:val="00B5279B"/>
    <w:rsid w:val="00B71E3C"/>
    <w:rsid w:val="00B726D8"/>
    <w:rsid w:val="00B81AAE"/>
    <w:rsid w:val="00B9660E"/>
    <w:rsid w:val="00BA15AE"/>
    <w:rsid w:val="00BB76A1"/>
    <w:rsid w:val="00BD6399"/>
    <w:rsid w:val="00C13772"/>
    <w:rsid w:val="00C16233"/>
    <w:rsid w:val="00C31B26"/>
    <w:rsid w:val="00C5125C"/>
    <w:rsid w:val="00C51323"/>
    <w:rsid w:val="00C5543E"/>
    <w:rsid w:val="00C6208F"/>
    <w:rsid w:val="00C85760"/>
    <w:rsid w:val="00C96E5D"/>
    <w:rsid w:val="00CC0EDB"/>
    <w:rsid w:val="00CD01D6"/>
    <w:rsid w:val="00D05B00"/>
    <w:rsid w:val="00D27F37"/>
    <w:rsid w:val="00D359E1"/>
    <w:rsid w:val="00D54778"/>
    <w:rsid w:val="00D6410D"/>
    <w:rsid w:val="00D67341"/>
    <w:rsid w:val="00D8227D"/>
    <w:rsid w:val="00D91752"/>
    <w:rsid w:val="00DE2209"/>
    <w:rsid w:val="00DF799F"/>
    <w:rsid w:val="00E20E57"/>
    <w:rsid w:val="00E25ADD"/>
    <w:rsid w:val="00E47FD9"/>
    <w:rsid w:val="00E50256"/>
    <w:rsid w:val="00E81B4B"/>
    <w:rsid w:val="00EB6826"/>
    <w:rsid w:val="00EB7D6E"/>
    <w:rsid w:val="00EC7EB3"/>
    <w:rsid w:val="00ED3E74"/>
    <w:rsid w:val="00ED7F81"/>
    <w:rsid w:val="00F005BB"/>
    <w:rsid w:val="00F026F3"/>
    <w:rsid w:val="00F03E09"/>
    <w:rsid w:val="00F04116"/>
    <w:rsid w:val="00F04CC8"/>
    <w:rsid w:val="00F0677C"/>
    <w:rsid w:val="00F45333"/>
    <w:rsid w:val="00FA2A95"/>
    <w:rsid w:val="00FA2FA6"/>
    <w:rsid w:val="00FC12E7"/>
    <w:rsid w:val="00FD48D3"/>
    <w:rsid w:val="00FF3FD5"/>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E38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63497"/>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63497"/>
    <w:pPr>
      <w:spacing w:after="100"/>
    </w:pPr>
  </w:style>
  <w:style w:type="paragraph" w:styleId="TOC2">
    <w:name w:val="toc 2"/>
    <w:basedOn w:val="Normal"/>
    <w:next w:val="Normal"/>
    <w:autoRedefine/>
    <w:uiPriority w:val="39"/>
    <w:unhideWhenUsed/>
    <w:rsid w:val="00563497"/>
    <w:pPr>
      <w:spacing w:after="100"/>
      <w:ind w:left="260"/>
    </w:pPr>
  </w:style>
  <w:style w:type="character" w:styleId="Hyperlink">
    <w:name w:val="Hyperlink"/>
    <w:basedOn w:val="DefaultParagraphFont"/>
    <w:uiPriority w:val="99"/>
    <w:unhideWhenUsed/>
    <w:rsid w:val="00563497"/>
    <w:rPr>
      <w:color w:val="C6281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ki\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7D6FD116794C0EA4BCFD0821B217CB"/>
        <w:category>
          <w:name w:val="General"/>
          <w:gallery w:val="placeholder"/>
        </w:category>
        <w:types>
          <w:type w:val="bbPlcHdr"/>
        </w:types>
        <w:behaviors>
          <w:behavior w:val="content"/>
        </w:behaviors>
        <w:guid w:val="{E2FC4AE3-656E-4CFA-A3A7-37B553F1D2A4}"/>
      </w:docPartPr>
      <w:docPartBody>
        <w:p w:rsidR="00000000" w:rsidRDefault="00AD5443">
          <w:pPr>
            <w:pStyle w:val="277D6FD116794C0EA4BCFD0821B217CB"/>
          </w:pPr>
          <w:r w:rsidRPr="000040C5">
            <w:t>Report</w:t>
          </w:r>
        </w:p>
      </w:docPartBody>
    </w:docPart>
    <w:docPart>
      <w:docPartPr>
        <w:name w:val="F65833B0926F4BCB94B4EAB1C94FE2C9"/>
        <w:category>
          <w:name w:val="General"/>
          <w:gallery w:val="placeholder"/>
        </w:category>
        <w:types>
          <w:type w:val="bbPlcHdr"/>
        </w:types>
        <w:behaviors>
          <w:behavior w:val="content"/>
        </w:behaviors>
        <w:guid w:val="{D3511DD0-C532-4A6B-9F18-3D305B3713A4}"/>
      </w:docPartPr>
      <w:docPartBody>
        <w:p w:rsidR="00000000" w:rsidRDefault="00AD5443">
          <w:pPr>
            <w:pStyle w:val="F65833B0926F4BCB94B4EAB1C94FE2C9"/>
          </w:pPr>
          <w:r w:rsidRPr="000040C5">
            <w:t>Student:</w:t>
          </w:r>
        </w:p>
      </w:docPartBody>
    </w:docPart>
    <w:docPart>
      <w:docPartPr>
        <w:name w:val="A400A86ABC37456EA17BDAA6C051D94C"/>
        <w:category>
          <w:name w:val="General"/>
          <w:gallery w:val="placeholder"/>
        </w:category>
        <w:types>
          <w:type w:val="bbPlcHdr"/>
        </w:types>
        <w:behaviors>
          <w:behavior w:val="content"/>
        </w:behaviors>
        <w:guid w:val="{9CE2D32C-7173-4D20-A080-F9FEA2F8AC15}"/>
      </w:docPartPr>
      <w:docPartBody>
        <w:p w:rsidR="00000000" w:rsidRDefault="00AD5443">
          <w:pPr>
            <w:pStyle w:val="A400A86ABC37456EA17BDAA6C051D94C"/>
          </w:pPr>
          <w:r w:rsidRPr="000040C5">
            <w:t>Teacher:</w:t>
          </w:r>
        </w:p>
      </w:docPartBody>
    </w:docPart>
    <w:docPart>
      <w:docPartPr>
        <w:name w:val="87948919DA4446CA81FEABEABA397BD3"/>
        <w:category>
          <w:name w:val="General"/>
          <w:gallery w:val="placeholder"/>
        </w:category>
        <w:types>
          <w:type w:val="bbPlcHdr"/>
        </w:types>
        <w:behaviors>
          <w:behavior w:val="content"/>
        </w:behaviors>
        <w:guid w:val="{61ADA83A-36A4-4FF6-B28C-28026090C53E}"/>
      </w:docPartPr>
      <w:docPartBody>
        <w:p w:rsidR="00000000" w:rsidRDefault="00AD5443">
          <w:pPr>
            <w:pStyle w:val="87948919DA4446CA81FEABEABA397BD3"/>
          </w:pPr>
          <w:r w:rsidRPr="000040C5">
            <w:t>Course:</w:t>
          </w:r>
        </w:p>
      </w:docPartBody>
    </w:docPart>
    <w:docPart>
      <w:docPartPr>
        <w:name w:val="FAAA9D1DB7374B258157BA89A2C9C5FC"/>
        <w:category>
          <w:name w:val="General"/>
          <w:gallery w:val="placeholder"/>
        </w:category>
        <w:types>
          <w:type w:val="bbPlcHdr"/>
        </w:types>
        <w:behaviors>
          <w:behavior w:val="content"/>
        </w:behaviors>
        <w:guid w:val="{56F1615D-D6B7-424D-9D11-C32239DBB72A}"/>
      </w:docPartPr>
      <w:docPartBody>
        <w:p w:rsidR="00000000" w:rsidRDefault="00AD5443">
          <w:pPr>
            <w:pStyle w:val="FAAA9D1DB7374B258157BA89A2C9C5FC"/>
          </w:pPr>
          <w:r w:rsidRPr="000040C5">
            <w:t>Course title</w:t>
          </w:r>
        </w:p>
      </w:docPartBody>
    </w:docPart>
    <w:docPart>
      <w:docPartPr>
        <w:name w:val="084267D9B7964AA8AB592DD972DFAEC0"/>
        <w:category>
          <w:name w:val="General"/>
          <w:gallery w:val="placeholder"/>
        </w:category>
        <w:types>
          <w:type w:val="bbPlcHdr"/>
        </w:types>
        <w:behaviors>
          <w:behavior w:val="content"/>
        </w:behaviors>
        <w:guid w:val="{84CE6391-7016-43E4-A4B0-3A463B2772F4}"/>
      </w:docPartPr>
      <w:docPartBody>
        <w:p w:rsidR="00000000" w:rsidRDefault="00AD5443">
          <w:pPr>
            <w:pStyle w:val="084267D9B7964AA8AB592DD972DFAEC0"/>
          </w:pPr>
          <w:r w:rsidRPr="000040C5">
            <w:t xml:space="preserve">Neque porro quisquam est, qui dolorem ipsum quia dolor sit amet, consectetur, adipisci </w:t>
          </w:r>
          <w:r w:rsidRPr="000040C5">
            <w:t>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443"/>
    <w:rsid w:val="00AD5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99D88D108BBC44A3B7448AE2C505A945">
    <w:name w:val="99D88D108BBC44A3B7448AE2C505A945"/>
  </w:style>
  <w:style w:type="paragraph" w:customStyle="1" w:styleId="277D6FD116794C0EA4BCFD0821B217CB">
    <w:name w:val="277D6FD116794C0EA4BCFD0821B217CB"/>
  </w:style>
  <w:style w:type="paragraph" w:customStyle="1" w:styleId="CDABCE1D24B7461DB59EE534C3869872">
    <w:name w:val="CDABCE1D24B7461DB59EE534C3869872"/>
  </w:style>
  <w:style w:type="paragraph" w:customStyle="1" w:styleId="F65833B0926F4BCB94B4EAB1C94FE2C9">
    <w:name w:val="F65833B0926F4BCB94B4EAB1C94FE2C9"/>
  </w:style>
  <w:style w:type="paragraph" w:customStyle="1" w:styleId="82C8E694D10F4B61AC9CDA659E8876BC">
    <w:name w:val="82C8E694D10F4B61AC9CDA659E8876BC"/>
  </w:style>
  <w:style w:type="paragraph" w:customStyle="1" w:styleId="A400A86ABC37456EA17BDAA6C051D94C">
    <w:name w:val="A400A86ABC37456EA17BDAA6C051D94C"/>
  </w:style>
  <w:style w:type="paragraph" w:customStyle="1" w:styleId="848C23F910374E96B9D0F465BEB60AB5">
    <w:name w:val="848C23F910374E96B9D0F465BEB60AB5"/>
  </w:style>
  <w:style w:type="paragraph" w:customStyle="1" w:styleId="87948919DA4446CA81FEABEABA397BD3">
    <w:name w:val="87948919DA4446CA81FEABEABA397BD3"/>
  </w:style>
  <w:style w:type="paragraph" w:customStyle="1" w:styleId="FAAA9D1DB7374B258157BA89A2C9C5FC">
    <w:name w:val="FAAA9D1DB7374B258157BA89A2C9C5FC"/>
  </w:style>
  <w:style w:type="paragraph" w:customStyle="1" w:styleId="43DE790A8AB64700B46D869CAF71199B">
    <w:name w:val="43DE790A8AB64700B46D869CAF71199B"/>
  </w:style>
  <w:style w:type="paragraph" w:customStyle="1" w:styleId="6EA17A833C65428F913F36F5EDDD10D9">
    <w:name w:val="6EA17A833C65428F913F36F5EDDD10D9"/>
  </w:style>
  <w:style w:type="paragraph" w:customStyle="1" w:styleId="91BCF8E61F4A421C9DBC10B3EBEB2ED2">
    <w:name w:val="91BCF8E61F4A421C9DBC10B3EBEB2ED2"/>
  </w:style>
  <w:style w:type="paragraph" w:customStyle="1" w:styleId="6DCD96C000664C2F92A20B1EA8F82185">
    <w:name w:val="6DCD96C000664C2F92A20B1EA8F82185"/>
  </w:style>
  <w:style w:type="paragraph" w:customStyle="1" w:styleId="C9178BEC49AD498AB464AA5C487BD7D4">
    <w:name w:val="C9178BEC49AD498AB464AA5C487BD7D4"/>
  </w:style>
  <w:style w:type="paragraph" w:customStyle="1" w:styleId="D5DB362286A342DD8CF41F077321AE0E">
    <w:name w:val="D5DB362286A342DD8CF41F077321AE0E"/>
  </w:style>
  <w:style w:type="paragraph" w:customStyle="1" w:styleId="B6D3C30304A34228B6E65C4B0D5C291F">
    <w:name w:val="B6D3C30304A34228B6E65C4B0D5C291F"/>
  </w:style>
  <w:style w:type="paragraph" w:customStyle="1" w:styleId="BDD809D7E32C461E8C4DB80BCC95DADD">
    <w:name w:val="BDD809D7E32C461E8C4DB80BCC95DADD"/>
  </w:style>
  <w:style w:type="paragraph" w:customStyle="1" w:styleId="8076E8DC5ACA447DB4B9A9458C3605DA">
    <w:name w:val="8076E8DC5ACA447DB4B9A9458C3605DA"/>
  </w:style>
  <w:style w:type="paragraph" w:customStyle="1" w:styleId="430901E9D6714D9997C03FFE0018FEBE">
    <w:name w:val="430901E9D6714D9997C03FFE0018FEBE"/>
  </w:style>
  <w:style w:type="paragraph" w:customStyle="1" w:styleId="7DC3AC15C18F479A8F64730D2C36E517">
    <w:name w:val="7DC3AC15C18F479A8F64730D2C36E517"/>
  </w:style>
  <w:style w:type="paragraph" w:customStyle="1" w:styleId="598139D7963C4EA5AA498FC010796B3B">
    <w:name w:val="598139D7963C4EA5AA498FC010796B3B"/>
  </w:style>
  <w:style w:type="paragraph" w:customStyle="1" w:styleId="F0C280AD8E4647EDB17F3A95A459D192">
    <w:name w:val="F0C280AD8E4647EDB17F3A95A459D192"/>
  </w:style>
  <w:style w:type="paragraph" w:customStyle="1" w:styleId="65C2ED4702324F99973C8B4E19EFD273">
    <w:name w:val="65C2ED4702324F99973C8B4E19EFD273"/>
  </w:style>
  <w:style w:type="paragraph" w:customStyle="1" w:styleId="FA5DFA0C93594C1DA8550465EE31F07B">
    <w:name w:val="FA5DFA0C93594C1DA8550465EE31F07B"/>
  </w:style>
  <w:style w:type="paragraph" w:customStyle="1" w:styleId="D421784E98ED4032845C518302B9FC7B">
    <w:name w:val="D421784E98ED4032845C518302B9FC7B"/>
  </w:style>
  <w:style w:type="paragraph" w:customStyle="1" w:styleId="F559F08A02334BD99CACF297D14E7115">
    <w:name w:val="F559F08A02334BD99CACF297D14E7115"/>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0554A85E700E4EE08E4C138B90E12544">
    <w:name w:val="0554A85E700E4EE08E4C138B90E12544"/>
  </w:style>
  <w:style w:type="paragraph" w:customStyle="1" w:styleId="6573A8DC027D4246B281249A6DB3E5D3">
    <w:name w:val="6573A8DC027D4246B281249A6DB3E5D3"/>
  </w:style>
  <w:style w:type="paragraph" w:customStyle="1" w:styleId="5EF5DF320BAE4FE2B31ED0DC1250B682">
    <w:name w:val="5EF5DF320BAE4FE2B31ED0DC1250B682"/>
  </w:style>
  <w:style w:type="paragraph" w:customStyle="1" w:styleId="45D0C6AB89014BE88814C925C6A6B231">
    <w:name w:val="45D0C6AB89014BE88814C925C6A6B231"/>
  </w:style>
  <w:style w:type="paragraph" w:customStyle="1" w:styleId="7D97C6E2077B48D6AF644EF09FDE6524">
    <w:name w:val="7D97C6E2077B48D6AF644EF09FDE6524"/>
  </w:style>
  <w:style w:type="paragraph" w:customStyle="1" w:styleId="3E95BE843ADB4CC1A2E120DE7DC713CF">
    <w:name w:val="3E95BE843ADB4CC1A2E120DE7DC713CF"/>
  </w:style>
  <w:style w:type="paragraph" w:customStyle="1" w:styleId="ADD7BEF60D894F26847ED577FA78C7A1">
    <w:name w:val="ADD7BEF60D894F26847ED577FA78C7A1"/>
  </w:style>
  <w:style w:type="paragraph" w:customStyle="1" w:styleId="AE7304C7D7A84AF481750E6E29D5D9C1">
    <w:name w:val="AE7304C7D7A84AF481750E6E29D5D9C1"/>
  </w:style>
  <w:style w:type="paragraph" w:customStyle="1" w:styleId="084267D9B7964AA8AB592DD972DFAEC0">
    <w:name w:val="084267D9B7964AA8AB592DD972DFAEC0"/>
  </w:style>
  <w:style w:type="paragraph" w:customStyle="1" w:styleId="39793C2E4E0E4EF48FB90177D793EDAE">
    <w:name w:val="39793C2E4E0E4EF48FB90177D793EDAE"/>
  </w:style>
  <w:style w:type="paragraph" w:customStyle="1" w:styleId="5898BFE49E41409F8C5B207273E3ADAA">
    <w:name w:val="5898BFE49E41409F8C5B207273E3ADAA"/>
  </w:style>
  <w:style w:type="paragraph" w:customStyle="1" w:styleId="9A73098DD8B64DDA9DD74EB6D7911D26">
    <w:name w:val="9A73098DD8B64DDA9DD74EB6D7911D26"/>
  </w:style>
  <w:style w:type="paragraph" w:customStyle="1" w:styleId="D545D06FD6D041629563B44386AEE1C2">
    <w:name w:val="D545D06FD6D041629563B44386AEE1C2"/>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26ADA52C87DB4788B2ACD924C2B1D153">
    <w:name w:val="26ADA52C87DB4788B2ACD924C2B1D153"/>
  </w:style>
  <w:style w:type="paragraph" w:customStyle="1" w:styleId="10DD9BC3F36F409E9959FF6D69292FC1">
    <w:name w:val="10DD9BC3F36F409E9959FF6D69292FC1"/>
  </w:style>
  <w:style w:type="paragraph" w:customStyle="1" w:styleId="030F0CBEDE334D23A52C5DEE94D78BE8">
    <w:name w:val="030F0CBEDE334D23A52C5DEE94D78BE8"/>
  </w:style>
  <w:style w:type="paragraph" w:customStyle="1" w:styleId="FF3C35C43601494897EFEE54344B465F">
    <w:name w:val="FF3C35C43601494897EFEE54344B465F"/>
  </w:style>
  <w:style w:type="paragraph" w:customStyle="1" w:styleId="ED7A5A82E6734450A9D7FD981C752C1B">
    <w:name w:val="ED7A5A82E6734450A9D7FD981C752C1B"/>
  </w:style>
  <w:style w:type="paragraph" w:customStyle="1" w:styleId="15B2C101FE7C45C3BD2A5070D7365D7B">
    <w:name w:val="15B2C101FE7C45C3BD2A5070D7365D7B"/>
  </w:style>
  <w:style w:type="paragraph" w:customStyle="1" w:styleId="5308ABD0F8AF4B6488AD63F0FD234C8D">
    <w:name w:val="5308ABD0F8AF4B6488AD63F0FD234C8D"/>
  </w:style>
  <w:style w:type="paragraph" w:customStyle="1" w:styleId="512F4C6AE89C409C912C86CC8EE79EFD">
    <w:name w:val="512F4C6AE89C409C912C86CC8EE79EFD"/>
  </w:style>
  <w:style w:type="character" w:styleId="PlaceholderText">
    <w:name w:val="Placeholder Text"/>
    <w:basedOn w:val="DefaultParagraphFont"/>
    <w:uiPriority w:val="99"/>
    <w:semiHidden/>
    <w:rsid w:val="00AD5443"/>
    <w:rPr>
      <w:color w:val="808080"/>
    </w:rPr>
  </w:style>
  <w:style w:type="paragraph" w:customStyle="1" w:styleId="8FCAA7BF6A4E46E9A50E0B0F10B38CA6">
    <w:name w:val="8FCAA7BF6A4E46E9A50E0B0F10B38CA6"/>
    <w:rsid w:val="00AD54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8</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542 – Machine Learning</dc:title>
  <dc:subject/>
  <dc:creator/>
  <cp:keywords/>
  <dc:description/>
  <cp:lastModifiedBy/>
  <cp:revision>1</cp:revision>
  <dcterms:created xsi:type="dcterms:W3CDTF">2020-04-25T02:25:00Z</dcterms:created>
  <dcterms:modified xsi:type="dcterms:W3CDTF">2020-04-25T05:24:00Z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